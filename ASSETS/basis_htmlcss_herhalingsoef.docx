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566" w:rsidRPr="00890B4C" w:rsidRDefault="00756D0F" w:rsidP="00D33365">
      <w:pPr>
        <w:jc w:val="center"/>
      </w:pPr>
      <w:r w:rsidRPr="004806C8">
        <w:object w:dxaOrig="4860" w:dyaOrig="2172">
          <v:shape id="_x0000_i1025" type="#_x0000_t75" style="width:243pt;height:108.75pt" o:ole="">
            <v:imagedata r:id="rId8" o:title=""/>
          </v:shape>
          <o:OLEObject Type="Embed" ProgID="PBrush" ShapeID="_x0000_i1025" DrawAspect="Content" ObjectID="_1541492039" r:id="rId9"/>
        </w:object>
      </w:r>
    </w:p>
    <w:p w:rsidR="009F2860" w:rsidRDefault="002777F5" w:rsidP="00F650A8">
      <w:pPr>
        <w:pStyle w:val="LIJN1"/>
        <w:spacing w:before="3600"/>
      </w:pPr>
      <w:r>
        <w:t>Basis</w:t>
      </w:r>
      <w:r w:rsidR="009F2860" w:rsidRPr="008377A1">
        <w:t>opl</w:t>
      </w:r>
      <w:r>
        <w:t>eiding ICT</w:t>
      </w:r>
    </w:p>
    <w:p w:rsidR="002777F5" w:rsidRPr="002777F5" w:rsidRDefault="002777F5" w:rsidP="002777F5">
      <w:pPr>
        <w:pStyle w:val="LIJN2"/>
      </w:pPr>
      <w:r>
        <w:t>herhalingsoefeningen</w:t>
      </w:r>
    </w:p>
    <w:p w:rsidR="0027207C" w:rsidRPr="008377A1" w:rsidRDefault="00714E71" w:rsidP="009F2860">
      <w:pPr>
        <w:pStyle w:val="LIJN1"/>
        <w:spacing w:before="240"/>
        <w:rPr>
          <w:sz w:val="44"/>
        </w:rPr>
      </w:pPr>
      <w:r w:rsidRPr="008377A1">
        <w:rPr>
          <w:sz w:val="44"/>
        </w:rPr>
        <w:t>HTML &amp;</w:t>
      </w:r>
      <w:r w:rsidR="00A77501" w:rsidRPr="008377A1">
        <w:rPr>
          <w:sz w:val="44"/>
        </w:rPr>
        <w:t xml:space="preserve"> </w:t>
      </w:r>
      <w:r w:rsidRPr="008377A1">
        <w:rPr>
          <w:sz w:val="44"/>
        </w:rPr>
        <w:t>CSS</w:t>
      </w:r>
    </w:p>
    <w:p w:rsidR="0027207C" w:rsidRPr="00890B4C" w:rsidRDefault="0027207C" w:rsidP="000810C4">
      <w:pPr>
        <w:spacing w:before="240" w:after="60"/>
        <w:ind w:left="720" w:hanging="720"/>
        <w:jc w:val="center"/>
        <w:rPr>
          <w:sz w:val="32"/>
          <w:szCs w:val="32"/>
        </w:rPr>
      </w:pPr>
    </w:p>
    <w:p w:rsidR="00C40740" w:rsidRDefault="00C40740" w:rsidP="00D2684E">
      <w:pPr>
        <w:pStyle w:val="COPY"/>
      </w:pPr>
      <w:r w:rsidRPr="00890B4C">
        <w:t>Deze cursus is eigendom van de VDAB</w:t>
      </w:r>
    </w:p>
    <w:p w:rsidR="000772E9" w:rsidRDefault="000772E9" w:rsidP="000772E9"/>
    <w:p w:rsidR="000772E9" w:rsidRPr="000772E9" w:rsidRDefault="000772E9" w:rsidP="000772E9">
      <w:pPr>
        <w:sectPr w:rsidR="000772E9" w:rsidRPr="000772E9" w:rsidSect="00D2061C">
          <w:footerReference w:type="default" r:id="rId10"/>
          <w:pgSz w:w="11907" w:h="16840" w:code="9"/>
          <w:pgMar w:top="719" w:right="1418" w:bottom="719" w:left="1418" w:header="720" w:footer="720" w:gutter="0"/>
          <w:cols w:space="720"/>
          <w:docGrid w:linePitch="360"/>
        </w:sectPr>
      </w:pPr>
    </w:p>
    <w:p w:rsidR="00AB0566" w:rsidRPr="00890B4C" w:rsidRDefault="00AB0566" w:rsidP="00592172">
      <w:bookmarkStart w:id="0" w:name="inhoudstafel"/>
      <w:bookmarkStart w:id="1" w:name="_Ref138142280"/>
      <w:bookmarkStart w:id="2" w:name="_Ref138142292"/>
      <w:bookmarkStart w:id="3" w:name="_Ref138142297"/>
      <w:bookmarkEnd w:id="0"/>
      <w:r w:rsidRPr="00890B4C">
        <w:lastRenderedPageBreak/>
        <w:t>Inhoudsopgave</w:t>
      </w:r>
      <w:bookmarkEnd w:id="1"/>
      <w:bookmarkEnd w:id="2"/>
      <w:bookmarkEnd w:id="3"/>
    </w:p>
    <w:p w:rsidR="007408F6" w:rsidRDefault="00AB056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890B4C">
        <w:fldChar w:fldCharType="begin"/>
      </w:r>
      <w:r w:rsidRPr="00890B4C">
        <w:instrText xml:space="preserve"> TOC \o "1-3" \h \z \u </w:instrText>
      </w:r>
      <w:r w:rsidRPr="00890B4C">
        <w:fldChar w:fldCharType="separate"/>
      </w:r>
      <w:hyperlink w:anchor="_Toc459629285" w:history="1">
        <w:r w:rsidR="007408F6" w:rsidRPr="00E52D3C">
          <w:rPr>
            <w:rStyle w:val="Hyperlink"/>
            <w:noProof/>
          </w:rPr>
          <w:t>1</w:t>
        </w:r>
        <w:r w:rsidR="007408F6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7408F6" w:rsidRPr="00E52D3C">
          <w:rPr>
            <w:rStyle w:val="Hyperlink"/>
            <w:noProof/>
          </w:rPr>
          <w:t>De Herhalingsoefeningen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_Toc459629285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3</w:t>
        </w:r>
        <w:r w:rsidR="007408F6">
          <w:rPr>
            <w:noProof/>
            <w:webHidden/>
          </w:rPr>
          <w:fldChar w:fldCharType="end"/>
        </w:r>
      </w:hyperlink>
    </w:p>
    <w:p w:rsidR="007408F6" w:rsidRDefault="009520AD">
      <w:pPr>
        <w:pStyle w:val="TOC2"/>
        <w:tabs>
          <w:tab w:val="left" w:pos="960"/>
          <w:tab w:val="right" w:leader="dot" w:pos="935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9629286" w:history="1">
        <w:r w:rsidR="007408F6" w:rsidRPr="00E52D3C">
          <w:rPr>
            <w:rStyle w:val="Hyperlink"/>
            <w:noProof/>
          </w:rPr>
          <w:t>1.1</w:t>
        </w:r>
        <w:r w:rsidR="007408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08F6" w:rsidRPr="00E52D3C">
          <w:rPr>
            <w:rStyle w:val="Hyperlink"/>
            <w:noProof/>
          </w:rPr>
          <w:t>Screens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_Toc459629286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3</w:t>
        </w:r>
        <w:r w:rsidR="007408F6">
          <w:rPr>
            <w:noProof/>
            <w:webHidden/>
          </w:rPr>
          <w:fldChar w:fldCharType="end"/>
        </w:r>
      </w:hyperlink>
    </w:p>
    <w:p w:rsidR="007408F6" w:rsidRDefault="009520AD">
      <w:pPr>
        <w:pStyle w:val="TOC2"/>
        <w:tabs>
          <w:tab w:val="left" w:pos="960"/>
          <w:tab w:val="right" w:leader="dot" w:pos="935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9629287" w:history="1">
        <w:r w:rsidR="007408F6" w:rsidRPr="00E52D3C">
          <w:rPr>
            <w:rStyle w:val="Hyperlink"/>
            <w:noProof/>
          </w:rPr>
          <w:t>1.2</w:t>
        </w:r>
        <w:r w:rsidR="007408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08F6" w:rsidRPr="00E52D3C">
          <w:rPr>
            <w:rStyle w:val="Hyperlink"/>
            <w:noProof/>
          </w:rPr>
          <w:t>Bestanden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_Toc459629287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3</w:t>
        </w:r>
        <w:r w:rsidR="007408F6">
          <w:rPr>
            <w:noProof/>
            <w:webHidden/>
          </w:rPr>
          <w:fldChar w:fldCharType="end"/>
        </w:r>
      </w:hyperlink>
    </w:p>
    <w:p w:rsidR="007408F6" w:rsidRDefault="009520A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459629288" w:history="1">
        <w:r w:rsidR="007408F6" w:rsidRPr="00E52D3C">
          <w:rPr>
            <w:rStyle w:val="Hyperlink"/>
            <w:noProof/>
          </w:rPr>
          <w:t>2</w:t>
        </w:r>
        <w:r w:rsidR="007408F6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7408F6" w:rsidRPr="00E52D3C">
          <w:rPr>
            <w:rStyle w:val="Hyperlink"/>
            <w:noProof/>
          </w:rPr>
          <w:t>De oefeningen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_Toc459629288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4</w:t>
        </w:r>
        <w:r w:rsidR="007408F6">
          <w:rPr>
            <w:noProof/>
            <w:webHidden/>
          </w:rPr>
          <w:fldChar w:fldCharType="end"/>
        </w:r>
      </w:hyperlink>
    </w:p>
    <w:p w:rsidR="007408F6" w:rsidRDefault="009520AD">
      <w:pPr>
        <w:pStyle w:val="TOC2"/>
        <w:tabs>
          <w:tab w:val="left" w:pos="960"/>
          <w:tab w:val="right" w:leader="dot" w:pos="935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9629289" w:history="1">
        <w:r w:rsidR="007408F6" w:rsidRPr="00E52D3C">
          <w:rPr>
            <w:rStyle w:val="Hyperlink"/>
            <w:noProof/>
          </w:rPr>
          <w:t>2.1</w:t>
        </w:r>
        <w:r w:rsidR="007408F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08F6" w:rsidRPr="00E52D3C">
          <w:rPr>
            <w:rStyle w:val="Hyperlink"/>
            <w:noProof/>
          </w:rPr>
          <w:t>De Plantenshop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_Toc459629289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4</w:t>
        </w:r>
        <w:r w:rsidR="007408F6">
          <w:rPr>
            <w:noProof/>
            <w:webHidden/>
          </w:rPr>
          <w:fldChar w:fldCharType="end"/>
        </w:r>
      </w:hyperlink>
    </w:p>
    <w:p w:rsidR="007408F6" w:rsidRDefault="009520AD">
      <w:pPr>
        <w:pStyle w:val="TOC3"/>
        <w:tabs>
          <w:tab w:val="right" w:leader="dot" w:pos="935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59629290" w:history="1">
        <w:r w:rsidR="007408F6" w:rsidRPr="00E52D3C">
          <w:rPr>
            <w:rStyle w:val="Hyperlink"/>
            <w:noProof/>
            <w:lang w:eastAsia="en-US"/>
          </w:rPr>
          <w:t>Doel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_Toc459629290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4</w:t>
        </w:r>
        <w:r w:rsidR="007408F6">
          <w:rPr>
            <w:noProof/>
            <w:webHidden/>
          </w:rPr>
          <w:fldChar w:fldCharType="end"/>
        </w:r>
      </w:hyperlink>
    </w:p>
    <w:p w:rsidR="007408F6" w:rsidRDefault="009520AD">
      <w:pPr>
        <w:pStyle w:val="TOC3"/>
        <w:tabs>
          <w:tab w:val="right" w:leader="dot" w:pos="935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59629291" w:history="1">
        <w:r w:rsidR="007408F6" w:rsidRPr="00E52D3C">
          <w:rPr>
            <w:rStyle w:val="Hyperlink"/>
            <w:noProof/>
            <w:lang w:eastAsia="en-US"/>
          </w:rPr>
          <w:t>Duurtijd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_Toc459629291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4</w:t>
        </w:r>
        <w:r w:rsidR="007408F6">
          <w:rPr>
            <w:noProof/>
            <w:webHidden/>
          </w:rPr>
          <w:fldChar w:fldCharType="end"/>
        </w:r>
      </w:hyperlink>
    </w:p>
    <w:p w:rsidR="007408F6" w:rsidRDefault="009520AD">
      <w:pPr>
        <w:pStyle w:val="TOC3"/>
        <w:tabs>
          <w:tab w:val="right" w:leader="dot" w:pos="935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59629292" w:history="1">
        <w:r w:rsidR="007408F6" w:rsidRPr="00E52D3C">
          <w:rPr>
            <w:rStyle w:val="Hyperlink"/>
            <w:noProof/>
            <w:lang w:eastAsia="en-US"/>
          </w:rPr>
          <w:t>Startbestanden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_Toc459629292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4</w:t>
        </w:r>
        <w:r w:rsidR="007408F6">
          <w:rPr>
            <w:noProof/>
            <w:webHidden/>
          </w:rPr>
          <w:fldChar w:fldCharType="end"/>
        </w:r>
      </w:hyperlink>
    </w:p>
    <w:p w:rsidR="007408F6" w:rsidRDefault="009520AD">
      <w:pPr>
        <w:pStyle w:val="TOC3"/>
        <w:tabs>
          <w:tab w:val="right" w:leader="dot" w:pos="935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59629293" w:history="1">
        <w:r w:rsidR="007408F6" w:rsidRPr="00E52D3C">
          <w:rPr>
            <w:rStyle w:val="Hyperlink"/>
            <w:noProof/>
            <w:lang w:eastAsia="en-US"/>
          </w:rPr>
          <w:t>Opdracht</w:t>
        </w:r>
        <w:r w:rsidR="007408F6">
          <w:rPr>
            <w:noProof/>
            <w:webHidden/>
          </w:rPr>
          <w:tab/>
        </w:r>
        <w:r w:rsidR="007408F6">
          <w:rPr>
            <w:noProof/>
            <w:webHidden/>
          </w:rPr>
          <w:fldChar w:fldCharType="begin"/>
        </w:r>
        <w:r w:rsidR="007408F6">
          <w:rPr>
            <w:noProof/>
            <w:webHidden/>
          </w:rPr>
          <w:instrText xml:space="preserve"> PAGEREF _Toc459629293 \h </w:instrText>
        </w:r>
        <w:r w:rsidR="007408F6">
          <w:rPr>
            <w:noProof/>
            <w:webHidden/>
          </w:rPr>
        </w:r>
        <w:r w:rsidR="007408F6">
          <w:rPr>
            <w:noProof/>
            <w:webHidden/>
          </w:rPr>
          <w:fldChar w:fldCharType="separate"/>
        </w:r>
        <w:r w:rsidR="007408F6">
          <w:rPr>
            <w:noProof/>
            <w:webHidden/>
          </w:rPr>
          <w:t>4</w:t>
        </w:r>
        <w:r w:rsidR="007408F6">
          <w:rPr>
            <w:noProof/>
            <w:webHidden/>
          </w:rPr>
          <w:fldChar w:fldCharType="end"/>
        </w:r>
      </w:hyperlink>
    </w:p>
    <w:p w:rsidR="00967909" w:rsidRPr="007C4EBF" w:rsidRDefault="00AB0566" w:rsidP="00DE7A82">
      <w:pPr>
        <w:pStyle w:val="Heading1"/>
      </w:pPr>
      <w:r w:rsidRPr="00890B4C">
        <w:rPr>
          <w:lang w:val="nl-BE"/>
        </w:rPr>
        <w:lastRenderedPageBreak/>
        <w:fldChar w:fldCharType="end"/>
      </w:r>
      <w:bookmarkStart w:id="4" w:name="_Toc143226094"/>
      <w:bookmarkStart w:id="5" w:name="_Toc56933935"/>
      <w:r w:rsidR="00967909" w:rsidRPr="00967909">
        <w:t xml:space="preserve"> </w:t>
      </w:r>
      <w:bookmarkStart w:id="6" w:name="_Toc459629285"/>
      <w:bookmarkEnd w:id="4"/>
      <w:r w:rsidR="00532DE9">
        <w:t xml:space="preserve">De </w:t>
      </w:r>
      <w:proofErr w:type="spellStart"/>
      <w:r w:rsidR="003A0D21">
        <w:t>Herhalingsoefeningen</w:t>
      </w:r>
      <w:bookmarkEnd w:id="6"/>
      <w:proofErr w:type="spellEnd"/>
    </w:p>
    <w:p w:rsidR="003A0D21" w:rsidRDefault="003A0D21" w:rsidP="00C94F8C">
      <w:bookmarkStart w:id="7" w:name="_Toc318272714"/>
      <w:r>
        <w:t>Hieronder vind je een aantal herhalingsoefeningen, specifiek bedoeld voor de contactdagen (terugkomdag) voor de module HTML-CSS.</w:t>
      </w:r>
    </w:p>
    <w:p w:rsidR="003A0D21" w:rsidRDefault="003A0D21" w:rsidP="00C94F8C">
      <w:r>
        <w:t>Je coach heeft je één of meerdere oefeningen gegeven. Los ze zo goed mogelijk op en bespreek het resultaat met je coach.</w:t>
      </w:r>
    </w:p>
    <w:p w:rsidR="000511FE" w:rsidRDefault="000511FE" w:rsidP="00C94F8C">
      <w:pPr>
        <w:pStyle w:val="Heading2"/>
        <w:tabs>
          <w:tab w:val="num" w:pos="576"/>
        </w:tabs>
        <w:rPr>
          <w:lang w:val="nl-BE"/>
        </w:rPr>
      </w:pPr>
      <w:bookmarkStart w:id="8" w:name="_Toc459629286"/>
      <w:bookmarkStart w:id="9" w:name="_Toc157223328"/>
      <w:proofErr w:type="spellStart"/>
      <w:r>
        <w:rPr>
          <w:lang w:val="nl-BE"/>
        </w:rPr>
        <w:t>Screens</w:t>
      </w:r>
      <w:bookmarkEnd w:id="8"/>
      <w:proofErr w:type="spellEnd"/>
    </w:p>
    <w:p w:rsidR="000511FE" w:rsidRPr="000511FE" w:rsidRDefault="00643E99" w:rsidP="000511FE">
      <w:pPr>
        <w:rPr>
          <w:lang w:eastAsia="en-US"/>
        </w:rPr>
      </w:pPr>
      <w:r>
        <w:rPr>
          <w:lang w:eastAsia="en-US"/>
        </w:rPr>
        <w:t>De meest</w:t>
      </w:r>
      <w:r w:rsidR="000511FE">
        <w:rPr>
          <w:lang w:eastAsia="en-US"/>
        </w:rPr>
        <w:t>e oefeningen hebben een screenshot die tonen wat je moet bereiken. Ze zijn hieronder ingevoegd maar je kan ze ook apart bekijken.</w:t>
      </w:r>
    </w:p>
    <w:p w:rsidR="00C94F8C" w:rsidRPr="00CE3ABE" w:rsidRDefault="00A64FDE" w:rsidP="00C94F8C">
      <w:pPr>
        <w:pStyle w:val="Heading2"/>
        <w:tabs>
          <w:tab w:val="num" w:pos="576"/>
        </w:tabs>
        <w:rPr>
          <w:lang w:val="nl-BE"/>
        </w:rPr>
      </w:pPr>
      <w:bookmarkStart w:id="10" w:name="_Toc459629287"/>
      <w:r>
        <w:rPr>
          <w:lang w:val="nl-BE"/>
        </w:rPr>
        <w:t>Startb</w:t>
      </w:r>
      <w:r w:rsidR="00C94F8C" w:rsidRPr="005F6454">
        <w:rPr>
          <w:lang w:val="nl-BE"/>
        </w:rPr>
        <w:t>estanden</w:t>
      </w:r>
      <w:bookmarkStart w:id="11" w:name="_GoBack"/>
      <w:bookmarkEnd w:id="9"/>
      <w:bookmarkEnd w:id="10"/>
      <w:bookmarkEnd w:id="11"/>
    </w:p>
    <w:p w:rsidR="00532DE9" w:rsidRDefault="00A64FDE" w:rsidP="003A0D21">
      <w:r>
        <w:t>Vraag de</w:t>
      </w:r>
      <w:r w:rsidR="003A0D21">
        <w:t xml:space="preserve"> startbestanden </w:t>
      </w:r>
      <w:r>
        <w:t xml:space="preserve">en de </w:t>
      </w:r>
      <w:proofErr w:type="spellStart"/>
      <w:r>
        <w:t>screens</w:t>
      </w:r>
      <w:proofErr w:type="spellEnd"/>
      <w:r>
        <w:t xml:space="preserve"> aan je</w:t>
      </w:r>
      <w:r w:rsidR="003A0D21">
        <w:t xml:space="preserve"> coach.</w:t>
      </w:r>
    </w:p>
    <w:p w:rsidR="00532DE9" w:rsidRDefault="00532DE9" w:rsidP="00532DE9"/>
    <w:p w:rsidR="00532DE9" w:rsidRDefault="00532DE9">
      <w:pPr>
        <w:spacing w:before="0" w:after="0"/>
      </w:pPr>
      <w:r>
        <w:br w:type="page"/>
      </w:r>
    </w:p>
    <w:p w:rsidR="00532DE9" w:rsidRDefault="00532DE9" w:rsidP="00532DE9">
      <w:pPr>
        <w:pStyle w:val="Heading1"/>
        <w:tabs>
          <w:tab w:val="num" w:pos="432"/>
        </w:tabs>
        <w:spacing w:after="120"/>
        <w:rPr>
          <w:lang w:val="nl-BE"/>
        </w:rPr>
      </w:pPr>
      <w:bookmarkStart w:id="12" w:name="_Toc161629503"/>
      <w:bookmarkStart w:id="13" w:name="_Toc459629288"/>
      <w:r w:rsidRPr="00CE3ABE">
        <w:rPr>
          <w:lang w:val="nl-BE"/>
        </w:rPr>
        <w:lastRenderedPageBreak/>
        <w:t xml:space="preserve">De </w:t>
      </w:r>
      <w:bookmarkEnd w:id="12"/>
      <w:r w:rsidR="003A0D21">
        <w:rPr>
          <w:lang w:val="nl-BE"/>
        </w:rPr>
        <w:t>oefeningen</w:t>
      </w:r>
      <w:bookmarkEnd w:id="13"/>
    </w:p>
    <w:p w:rsidR="00C94F8C" w:rsidRPr="00C94F8C" w:rsidRDefault="003A0D21" w:rsidP="00C94F8C">
      <w:pPr>
        <w:rPr>
          <w:lang w:eastAsia="en-US"/>
        </w:rPr>
      </w:pPr>
      <w:r>
        <w:rPr>
          <w:lang w:eastAsia="en-US"/>
        </w:rPr>
        <w:t>Hieronder.</w:t>
      </w:r>
      <w:r w:rsidR="00C94F8C">
        <w:rPr>
          <w:lang w:eastAsia="en-US"/>
        </w:rPr>
        <w:t xml:space="preserve"> </w:t>
      </w:r>
    </w:p>
    <w:p w:rsidR="009C12EE" w:rsidRDefault="003A0D21" w:rsidP="009C12EE">
      <w:pPr>
        <w:pStyle w:val="Heading2"/>
        <w:tabs>
          <w:tab w:val="num" w:pos="576"/>
        </w:tabs>
        <w:rPr>
          <w:lang w:val="nl-BE"/>
        </w:rPr>
      </w:pPr>
      <w:bookmarkStart w:id="14" w:name="_Toc459629289"/>
      <w:bookmarkStart w:id="15" w:name="_Toc161629504"/>
      <w:r>
        <w:rPr>
          <w:lang w:val="nl-BE"/>
        </w:rPr>
        <w:t>De Plantenshop</w:t>
      </w:r>
      <w:bookmarkEnd w:id="14"/>
    </w:p>
    <w:p w:rsidR="009C12EE" w:rsidRPr="00CE3ABE" w:rsidRDefault="009C12EE" w:rsidP="009C12EE">
      <w:pPr>
        <w:pStyle w:val="Heading3"/>
        <w:numPr>
          <w:ilvl w:val="0"/>
          <w:numId w:val="0"/>
        </w:numPr>
        <w:rPr>
          <w:lang w:eastAsia="en-US"/>
        </w:rPr>
      </w:pPr>
      <w:bookmarkStart w:id="16" w:name="_Toc459629290"/>
      <w:r w:rsidRPr="00CE3ABE">
        <w:rPr>
          <w:lang w:eastAsia="en-US"/>
        </w:rPr>
        <w:t>Doel</w:t>
      </w:r>
      <w:bookmarkEnd w:id="16"/>
    </w:p>
    <w:p w:rsidR="00D77EF7" w:rsidRDefault="003A0D21" w:rsidP="009C12EE">
      <w:pPr>
        <w:ind w:left="180"/>
        <w:rPr>
          <w:lang w:eastAsia="en-US"/>
        </w:rPr>
      </w:pPr>
      <w:r>
        <w:rPr>
          <w:lang w:eastAsia="en-US"/>
        </w:rPr>
        <w:t xml:space="preserve">Een eenvoudige </w:t>
      </w:r>
      <w:proofErr w:type="spellStart"/>
      <w:r>
        <w:rPr>
          <w:lang w:eastAsia="en-US"/>
        </w:rPr>
        <w:t>layout</w:t>
      </w:r>
      <w:proofErr w:type="spellEnd"/>
      <w:r>
        <w:rPr>
          <w:lang w:eastAsia="en-US"/>
        </w:rPr>
        <w:t xml:space="preserve"> maken met HTML en CSS.</w:t>
      </w:r>
      <w:r w:rsidR="0022498D">
        <w:rPr>
          <w:lang w:eastAsia="en-US"/>
        </w:rPr>
        <w:t xml:space="preserve"> Een goed werkend formulier maken. Een eenvoudig menu maken.</w:t>
      </w:r>
    </w:p>
    <w:p w:rsidR="00897EE4" w:rsidRDefault="00897EE4" w:rsidP="009C12EE">
      <w:pPr>
        <w:pStyle w:val="Heading3"/>
        <w:numPr>
          <w:ilvl w:val="0"/>
          <w:numId w:val="0"/>
        </w:numPr>
        <w:rPr>
          <w:lang w:eastAsia="en-US"/>
        </w:rPr>
      </w:pPr>
      <w:bookmarkStart w:id="17" w:name="_Toc459629291"/>
      <w:r>
        <w:rPr>
          <w:lang w:eastAsia="en-US"/>
        </w:rPr>
        <w:t>Duurtijd</w:t>
      </w:r>
      <w:bookmarkEnd w:id="17"/>
    </w:p>
    <w:p w:rsidR="00897EE4" w:rsidRPr="00897EE4" w:rsidRDefault="00E978DC" w:rsidP="00897EE4">
      <w:pPr>
        <w:rPr>
          <w:lang w:eastAsia="en-US"/>
        </w:rPr>
      </w:pPr>
      <w:r>
        <w:rPr>
          <w:rFonts w:cs="Arial"/>
          <w:lang w:eastAsia="en-US"/>
        </w:rPr>
        <w:t>±</w:t>
      </w:r>
      <w:r w:rsidR="00897EE4">
        <w:rPr>
          <w:lang w:eastAsia="en-US"/>
        </w:rPr>
        <w:t xml:space="preserve"> </w:t>
      </w:r>
      <w:r w:rsidR="003A0D21">
        <w:rPr>
          <w:lang w:eastAsia="en-US"/>
        </w:rPr>
        <w:t>4u</w:t>
      </w:r>
    </w:p>
    <w:p w:rsidR="009C12EE" w:rsidRDefault="009C12EE" w:rsidP="009C12EE">
      <w:pPr>
        <w:pStyle w:val="Heading3"/>
        <w:numPr>
          <w:ilvl w:val="0"/>
          <w:numId w:val="0"/>
        </w:numPr>
        <w:rPr>
          <w:lang w:eastAsia="en-US"/>
        </w:rPr>
      </w:pPr>
      <w:bookmarkStart w:id="18" w:name="_Toc459629292"/>
      <w:r>
        <w:rPr>
          <w:lang w:eastAsia="en-US"/>
        </w:rPr>
        <w:t>Startbestanden</w:t>
      </w:r>
      <w:bookmarkEnd w:id="18"/>
    </w:p>
    <w:p w:rsidR="009C12EE" w:rsidRPr="00D77EF7" w:rsidRDefault="003A0D21" w:rsidP="009C12EE">
      <w:pPr>
        <w:rPr>
          <w:lang w:eastAsia="en-US"/>
        </w:rPr>
      </w:pPr>
      <w:r>
        <w:rPr>
          <w:i/>
          <w:lang w:eastAsia="en-US"/>
        </w:rPr>
        <w:t>images</w:t>
      </w:r>
    </w:p>
    <w:p w:rsidR="009C12EE" w:rsidRDefault="009C12EE" w:rsidP="009C12EE">
      <w:pPr>
        <w:pStyle w:val="Heading3"/>
        <w:numPr>
          <w:ilvl w:val="0"/>
          <w:numId w:val="0"/>
        </w:numPr>
        <w:rPr>
          <w:lang w:eastAsia="en-US"/>
        </w:rPr>
      </w:pPr>
      <w:bookmarkStart w:id="19" w:name="_Toc459629293"/>
      <w:r>
        <w:rPr>
          <w:lang w:eastAsia="en-US"/>
        </w:rPr>
        <w:t>Opdracht</w:t>
      </w:r>
      <w:bookmarkEnd w:id="19"/>
    </w:p>
    <w:p w:rsidR="0022498D" w:rsidRDefault="00D77EF7" w:rsidP="00396A75">
      <w:pPr>
        <w:pStyle w:val="ListParagraph"/>
        <w:numPr>
          <w:ilvl w:val="0"/>
          <w:numId w:val="7"/>
        </w:numPr>
        <w:rPr>
          <w:lang w:val="nl-BE"/>
        </w:rPr>
      </w:pPr>
      <w:r w:rsidRPr="00BD2AF8">
        <w:rPr>
          <w:lang w:val="nl-BE"/>
        </w:rPr>
        <w:t xml:space="preserve">Maak </w:t>
      </w:r>
      <w:r w:rsidR="003A0D21">
        <w:rPr>
          <w:lang w:val="nl-BE"/>
        </w:rPr>
        <w:t>de pagina na die</w:t>
      </w:r>
      <w:r w:rsidR="0022498D">
        <w:rPr>
          <w:lang w:val="nl-BE"/>
        </w:rPr>
        <w:t xml:space="preserve"> je op volgend screenshot ziet</w:t>
      </w:r>
    </w:p>
    <w:p w:rsidR="0022498D" w:rsidRDefault="0022498D" w:rsidP="00396A75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Zorg voor een logische htmlstructuur</w:t>
      </w:r>
    </w:p>
    <w:p w:rsidR="0022498D" w:rsidRDefault="0022498D" w:rsidP="00396A75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Gebruik de correcte html elementen</w:t>
      </w:r>
    </w:p>
    <w:p w:rsidR="0022498D" w:rsidRDefault="0022498D" w:rsidP="00396A75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Maak de opmaak in een extern CSS bestand</w:t>
      </w:r>
    </w:p>
    <w:p w:rsidR="003A0D21" w:rsidRDefault="003A0D21" w:rsidP="00396A75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Let op de aangegeven opmaak.</w:t>
      </w:r>
    </w:p>
    <w:p w:rsidR="003A0D21" w:rsidRDefault="0022498D" w:rsidP="00396A75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Specifieke vereisten</w:t>
      </w:r>
      <w:r w:rsidR="003A0D21">
        <w:rPr>
          <w:lang w:val="nl-BE"/>
        </w:rPr>
        <w:t>:</w:t>
      </w:r>
    </w:p>
    <w:p w:rsidR="008377A1" w:rsidRDefault="008377A1" w:rsidP="00E73FDA">
      <w:pPr>
        <w:pStyle w:val="ListParagraph"/>
        <w:numPr>
          <w:ilvl w:val="1"/>
          <w:numId w:val="7"/>
        </w:numPr>
        <w:rPr>
          <w:lang w:val="nl-BE"/>
        </w:rPr>
      </w:pPr>
      <w:r>
        <w:rPr>
          <w:lang w:val="nl-BE"/>
        </w:rPr>
        <w:t xml:space="preserve">De "inhoud" heeft een vaste breedte van 1024px. </w:t>
      </w:r>
      <w:r>
        <w:rPr>
          <w:lang w:val="nl-BE"/>
        </w:rPr>
        <w:br/>
        <w:t>De navigatiebalk neemt daar 20% van, de rechterhelft dus 80%.</w:t>
      </w:r>
    </w:p>
    <w:p w:rsidR="00D77EF7" w:rsidRPr="008377A1" w:rsidRDefault="00E73FDA" w:rsidP="00E73FDA">
      <w:pPr>
        <w:pStyle w:val="ListParagraph"/>
        <w:numPr>
          <w:ilvl w:val="1"/>
          <w:numId w:val="7"/>
        </w:numPr>
        <w:rPr>
          <w:i/>
          <w:lang w:val="nl-BE"/>
        </w:rPr>
      </w:pPr>
      <w:r>
        <w:rPr>
          <w:lang w:val="nl-BE"/>
        </w:rPr>
        <w:t>De keuzelijst "</w:t>
      </w:r>
      <w:r w:rsidRPr="008377A1">
        <w:rPr>
          <w:i/>
          <w:lang w:val="nl-BE"/>
        </w:rPr>
        <w:t>wat zoekt u?</w:t>
      </w:r>
      <w:r>
        <w:rPr>
          <w:lang w:val="nl-BE"/>
        </w:rPr>
        <w:t>" (categorie) bevat de volgende opties:</w:t>
      </w:r>
      <w:r>
        <w:rPr>
          <w:lang w:val="nl-BE"/>
        </w:rPr>
        <w:br/>
      </w:r>
      <w:r w:rsidRPr="008377A1">
        <w:rPr>
          <w:i/>
          <w:lang w:val="nl-BE"/>
        </w:rPr>
        <w:t>"--kies een categorie --", "bomen", "struiken", "bloemen", "vaste planten"</w:t>
      </w:r>
    </w:p>
    <w:p w:rsidR="00E73FDA" w:rsidRPr="008377A1" w:rsidRDefault="008377A1" w:rsidP="00E73FDA">
      <w:pPr>
        <w:pStyle w:val="ListParagraph"/>
        <w:numPr>
          <w:ilvl w:val="1"/>
          <w:numId w:val="7"/>
        </w:numPr>
        <w:rPr>
          <w:i/>
          <w:lang w:val="nl-BE"/>
        </w:rPr>
      </w:pPr>
      <w:r>
        <w:rPr>
          <w:lang w:val="nl-BE"/>
        </w:rPr>
        <w:t>De keuzelijst "</w:t>
      </w:r>
      <w:r w:rsidRPr="008377A1">
        <w:rPr>
          <w:i/>
          <w:lang w:val="nl-BE"/>
        </w:rPr>
        <w:t>welke bodem?</w:t>
      </w:r>
      <w:r w:rsidR="00E73FDA">
        <w:rPr>
          <w:lang w:val="nl-BE"/>
        </w:rPr>
        <w:t>" bevat de volgende opties:</w:t>
      </w:r>
      <w:r w:rsidR="00E73FDA">
        <w:rPr>
          <w:lang w:val="nl-BE"/>
        </w:rPr>
        <w:br/>
      </w:r>
      <w:r w:rsidR="00E73FDA" w:rsidRPr="008377A1">
        <w:rPr>
          <w:i/>
          <w:lang w:val="nl-BE"/>
        </w:rPr>
        <w:t>"--kies een bodemsoort --", "zandig", "klei", "leem", "bosgrond"</w:t>
      </w:r>
    </w:p>
    <w:p w:rsidR="0022498D" w:rsidRDefault="0022498D" w:rsidP="0022498D">
      <w:pPr>
        <w:pStyle w:val="ListParagraph"/>
        <w:numPr>
          <w:ilvl w:val="0"/>
          <w:numId w:val="7"/>
        </w:numPr>
        <w:rPr>
          <w:lang w:val="nl-BE"/>
        </w:rPr>
      </w:pPr>
      <w:r>
        <w:rPr>
          <w:lang w:val="nl-BE"/>
        </w:rPr>
        <w:t>Wat is minder belangrijk voor deze oefening:</w:t>
      </w:r>
    </w:p>
    <w:p w:rsidR="00E24C94" w:rsidRPr="007408F6" w:rsidRDefault="0022498D" w:rsidP="007408F6">
      <w:pPr>
        <w:pStyle w:val="ListParagraph"/>
        <w:numPr>
          <w:ilvl w:val="1"/>
          <w:numId w:val="7"/>
        </w:numPr>
        <w:rPr>
          <w:lang w:val="nl-BE"/>
        </w:rPr>
      </w:pPr>
      <w:r>
        <w:rPr>
          <w:lang w:val="nl-BE"/>
        </w:rPr>
        <w:t>De exacte kleuren: je mag een ander kleurenpalet gebru</w:t>
      </w:r>
      <w:bookmarkEnd w:id="15"/>
      <w:r w:rsidR="007408F6">
        <w:rPr>
          <w:lang w:val="nl-BE"/>
        </w:rPr>
        <w:t>iken</w:t>
      </w:r>
    </w:p>
    <w:p w:rsidR="00AB10F8" w:rsidRDefault="00AB10F8" w:rsidP="00AB10F8">
      <w:pPr>
        <w:sectPr w:rsidR="00AB10F8" w:rsidSect="00D2061C">
          <w:headerReference w:type="default" r:id="rId11"/>
          <w:footerReference w:type="default" r:id="rId12"/>
          <w:pgSz w:w="11907" w:h="16840" w:code="9"/>
          <w:pgMar w:top="1440" w:right="1134" w:bottom="1440" w:left="1411" w:header="720" w:footer="720" w:gutter="0"/>
          <w:cols w:space="720"/>
          <w:docGrid w:linePitch="360"/>
        </w:sectPr>
      </w:pPr>
    </w:p>
    <w:p w:rsidR="00AB10F8" w:rsidRDefault="000D02C5" w:rsidP="00AB10F8">
      <w:pPr>
        <w:sectPr w:rsidR="00AB10F8" w:rsidSect="00AB10F8">
          <w:pgSz w:w="16840" w:h="11907" w:orient="landscape" w:code="9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9779000" cy="5958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ntensh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F8" w:rsidRPr="00AB10F8" w:rsidRDefault="00AB10F8" w:rsidP="00AB10F8"/>
    <w:p w:rsidR="00612FB5" w:rsidRDefault="00612FB5">
      <w:pPr>
        <w:spacing w:before="0" w:after="0"/>
      </w:pPr>
      <w:r>
        <w:br w:type="page"/>
      </w:r>
    </w:p>
    <w:bookmarkEnd w:id="5"/>
    <w:bookmarkEnd w:id="7"/>
    <w:p w:rsidR="00756D0F" w:rsidRDefault="00756D0F" w:rsidP="00756D0F">
      <w:pPr>
        <w:pStyle w:val="begintitel"/>
        <w:pageBreakBefore/>
      </w:pPr>
      <w:r>
        <w:lastRenderedPageBreak/>
        <w:t>Colofon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65"/>
        <w:gridCol w:w="6387"/>
      </w:tblGrid>
      <w:tr w:rsidR="00756D0F" w:rsidRPr="004806C8" w:rsidTr="006C429A">
        <w:tc>
          <w:tcPr>
            <w:tcW w:w="2660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Domeinexpertisemanager</w:t>
            </w:r>
          </w:p>
        </w:tc>
        <w:tc>
          <w:tcPr>
            <w:tcW w:w="6551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Rita Van Damme</w:t>
            </w:r>
          </w:p>
        </w:tc>
      </w:tr>
      <w:tr w:rsidR="00756D0F" w:rsidRPr="004806C8" w:rsidTr="006C429A">
        <w:tc>
          <w:tcPr>
            <w:tcW w:w="2660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Moduleverantwoordelijke</w:t>
            </w:r>
          </w:p>
        </w:tc>
        <w:tc>
          <w:tcPr>
            <w:tcW w:w="6551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>
              <w:rPr>
                <w:lang w:bidi="en-US"/>
              </w:rPr>
              <w:t>Jean Smits</w:t>
            </w:r>
          </w:p>
        </w:tc>
      </w:tr>
      <w:tr w:rsidR="00756D0F" w:rsidRPr="009F2860" w:rsidTr="006C429A">
        <w:tc>
          <w:tcPr>
            <w:tcW w:w="2660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Auteurs</w:t>
            </w:r>
          </w:p>
        </w:tc>
        <w:tc>
          <w:tcPr>
            <w:tcW w:w="6551" w:type="dxa"/>
          </w:tcPr>
          <w:p w:rsidR="00756D0F" w:rsidRPr="00F823EF" w:rsidRDefault="003A0D21" w:rsidP="003A0D21">
            <w:pPr>
              <w:spacing w:after="240"/>
              <w:rPr>
                <w:lang w:val="en-GB" w:bidi="en-US"/>
              </w:rPr>
            </w:pPr>
            <w:proofErr w:type="spellStart"/>
            <w:r>
              <w:rPr>
                <w:lang w:val="en-GB" w:bidi="en-US"/>
              </w:rPr>
              <w:t>Adinda</w:t>
            </w:r>
            <w:proofErr w:type="spellEnd"/>
            <w:r>
              <w:rPr>
                <w:lang w:val="en-GB" w:bidi="en-US"/>
              </w:rPr>
              <w:t xml:space="preserve"> </w:t>
            </w:r>
            <w:proofErr w:type="spellStart"/>
            <w:r>
              <w:rPr>
                <w:lang w:val="en-GB" w:bidi="en-US"/>
              </w:rPr>
              <w:t>Mattens</w:t>
            </w:r>
            <w:proofErr w:type="spellEnd"/>
            <w:r w:rsidR="00756D0F" w:rsidRPr="00F823EF">
              <w:rPr>
                <w:lang w:val="en-GB" w:bidi="en-US"/>
              </w:rPr>
              <w:br/>
              <w:t>Jan Vandorpe</w:t>
            </w:r>
          </w:p>
        </w:tc>
      </w:tr>
      <w:tr w:rsidR="00756D0F" w:rsidRPr="004806C8" w:rsidTr="006C429A">
        <w:tc>
          <w:tcPr>
            <w:tcW w:w="2660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Versie</w:t>
            </w:r>
          </w:p>
        </w:tc>
        <w:tc>
          <w:tcPr>
            <w:tcW w:w="6551" w:type="dxa"/>
          </w:tcPr>
          <w:p w:rsidR="00756D0F" w:rsidRPr="004806C8" w:rsidRDefault="003A0D21" w:rsidP="006C429A">
            <w:pPr>
              <w:spacing w:after="240"/>
              <w:rPr>
                <w:lang w:bidi="en-US"/>
              </w:rPr>
            </w:pPr>
            <w:r>
              <w:rPr>
                <w:lang w:bidi="en-US"/>
              </w:rPr>
              <w:t>2016</w:t>
            </w:r>
          </w:p>
        </w:tc>
      </w:tr>
      <w:tr w:rsidR="00756D0F" w:rsidRPr="004806C8" w:rsidTr="006C429A">
        <w:tc>
          <w:tcPr>
            <w:tcW w:w="2660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Codes</w:t>
            </w:r>
          </w:p>
        </w:tc>
        <w:tc>
          <w:tcPr>
            <w:tcW w:w="6551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proofErr w:type="spellStart"/>
            <w:r w:rsidRPr="004806C8">
              <w:rPr>
                <w:lang w:bidi="en-US"/>
              </w:rPr>
              <w:t>Peoplesoftcode</w:t>
            </w:r>
            <w:proofErr w:type="spellEnd"/>
            <w:r w:rsidRPr="004806C8">
              <w:rPr>
                <w:lang w:bidi="en-US"/>
              </w:rPr>
              <w:t xml:space="preserve">: </w:t>
            </w:r>
            <w:r w:rsidRPr="004806C8">
              <w:rPr>
                <w:lang w:bidi="en-US"/>
              </w:rPr>
              <w:br/>
              <w:t>Wettelijk depot:</w:t>
            </w:r>
          </w:p>
        </w:tc>
      </w:tr>
    </w:tbl>
    <w:p w:rsidR="00756D0F" w:rsidRDefault="00756D0F" w:rsidP="00756D0F"/>
    <w:p w:rsidR="00756D0F" w:rsidRDefault="00756D0F" w:rsidP="00756D0F">
      <w:r>
        <w:t>Omschrijving module-inhoud</w:t>
      </w:r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985"/>
        <w:gridCol w:w="6552"/>
      </w:tblGrid>
      <w:tr w:rsidR="00756D0F" w:rsidRPr="004806C8" w:rsidTr="006C429A">
        <w:tc>
          <w:tcPr>
            <w:tcW w:w="675" w:type="dxa"/>
            <w:vMerge w:val="restart"/>
            <w:textDirection w:val="btLr"/>
          </w:tcPr>
          <w:p w:rsidR="00756D0F" w:rsidRPr="004806C8" w:rsidRDefault="00756D0F" w:rsidP="006C429A">
            <w:pPr>
              <w:spacing w:after="240"/>
              <w:ind w:left="113" w:right="113"/>
              <w:jc w:val="center"/>
              <w:rPr>
                <w:lang w:bidi="en-US"/>
              </w:rPr>
            </w:pPr>
            <w:r w:rsidRPr="004806C8">
              <w:rPr>
                <w:lang w:bidi="en-US"/>
              </w:rPr>
              <w:t>Abstract</w:t>
            </w:r>
          </w:p>
        </w:tc>
        <w:tc>
          <w:tcPr>
            <w:tcW w:w="1985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Doelgroep</w:t>
            </w:r>
          </w:p>
        </w:tc>
        <w:tc>
          <w:tcPr>
            <w:tcW w:w="6552" w:type="dxa"/>
          </w:tcPr>
          <w:p w:rsidR="00756D0F" w:rsidRPr="004806C8" w:rsidRDefault="003A0D21" w:rsidP="006C429A">
            <w:pPr>
              <w:spacing w:after="240"/>
              <w:rPr>
                <w:lang w:bidi="en-US"/>
              </w:rPr>
            </w:pPr>
            <w:r>
              <w:rPr>
                <w:lang w:bidi="en-US"/>
              </w:rPr>
              <w:t>basis module HTML-CSS</w:t>
            </w:r>
          </w:p>
        </w:tc>
      </w:tr>
      <w:tr w:rsidR="00756D0F" w:rsidRPr="004806C8" w:rsidTr="006C429A">
        <w:tc>
          <w:tcPr>
            <w:tcW w:w="675" w:type="dxa"/>
            <w:vMerge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</w:p>
        </w:tc>
        <w:tc>
          <w:tcPr>
            <w:tcW w:w="1985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Aanpak</w:t>
            </w:r>
          </w:p>
        </w:tc>
        <w:tc>
          <w:tcPr>
            <w:tcW w:w="6552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>
              <w:rPr>
                <w:lang w:bidi="en-US"/>
              </w:rPr>
              <w:t>zelfstudiecursus</w:t>
            </w:r>
          </w:p>
        </w:tc>
      </w:tr>
      <w:tr w:rsidR="00756D0F" w:rsidRPr="004806C8" w:rsidTr="006C429A">
        <w:tc>
          <w:tcPr>
            <w:tcW w:w="675" w:type="dxa"/>
            <w:vMerge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</w:p>
        </w:tc>
        <w:tc>
          <w:tcPr>
            <w:tcW w:w="1985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Doelstelling</w:t>
            </w:r>
          </w:p>
        </w:tc>
        <w:tc>
          <w:tcPr>
            <w:tcW w:w="6552" w:type="dxa"/>
          </w:tcPr>
          <w:p w:rsidR="00756D0F" w:rsidRPr="004806C8" w:rsidRDefault="00756D0F" w:rsidP="003A0D21">
            <w:pPr>
              <w:spacing w:after="240"/>
              <w:rPr>
                <w:lang w:bidi="en-US"/>
              </w:rPr>
            </w:pPr>
            <w:r>
              <w:rPr>
                <w:lang w:bidi="en-US"/>
              </w:rPr>
              <w:t xml:space="preserve">Ontwerpen van webpagina’s met html en </w:t>
            </w:r>
            <w:proofErr w:type="spellStart"/>
            <w:r>
              <w:rPr>
                <w:lang w:bidi="en-US"/>
              </w:rPr>
              <w:t>css</w:t>
            </w:r>
            <w:proofErr w:type="spellEnd"/>
          </w:p>
        </w:tc>
      </w:tr>
      <w:tr w:rsidR="00756D0F" w:rsidRPr="00643E99" w:rsidTr="006C429A">
        <w:tc>
          <w:tcPr>
            <w:tcW w:w="2660" w:type="dxa"/>
            <w:gridSpan w:val="2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Trefwoorden</w:t>
            </w:r>
          </w:p>
        </w:tc>
        <w:tc>
          <w:tcPr>
            <w:tcW w:w="6552" w:type="dxa"/>
          </w:tcPr>
          <w:p w:rsidR="00756D0F" w:rsidRPr="00AE499D" w:rsidRDefault="00756D0F" w:rsidP="006C429A">
            <w:pPr>
              <w:spacing w:after="240"/>
              <w:rPr>
                <w:lang w:val="en-GB" w:bidi="en-US"/>
              </w:rPr>
            </w:pPr>
            <w:r w:rsidRPr="00AE499D">
              <w:rPr>
                <w:rStyle w:val="PlaceholderText"/>
                <w:lang w:val="en-GB" w:bidi="en-US"/>
              </w:rPr>
              <w:t xml:space="preserve">Html </w:t>
            </w:r>
            <w:proofErr w:type="spellStart"/>
            <w:r w:rsidRPr="00AE499D">
              <w:rPr>
                <w:rStyle w:val="PlaceholderText"/>
                <w:lang w:val="en-GB" w:bidi="en-US"/>
              </w:rPr>
              <w:t>css</w:t>
            </w:r>
            <w:proofErr w:type="spellEnd"/>
            <w:r w:rsidRPr="00AE499D">
              <w:rPr>
                <w:rStyle w:val="PlaceholderText"/>
                <w:lang w:val="en-GB" w:bidi="en-US"/>
              </w:rPr>
              <w:t xml:space="preserve"> html5 css3 </w:t>
            </w:r>
            <w:proofErr w:type="spellStart"/>
            <w:r w:rsidRPr="00AE499D">
              <w:rPr>
                <w:rStyle w:val="PlaceholderText"/>
                <w:lang w:val="en-GB" w:bidi="en-US"/>
              </w:rPr>
              <w:t>webpagina</w:t>
            </w:r>
            <w:proofErr w:type="spellEnd"/>
            <w:r w:rsidRPr="00AE499D">
              <w:rPr>
                <w:rStyle w:val="PlaceholderText"/>
                <w:lang w:val="en-GB" w:bidi="en-US"/>
              </w:rPr>
              <w:t xml:space="preserve"> website</w:t>
            </w:r>
            <w:r w:rsidRPr="004806C8">
              <w:rPr>
                <w:lang w:bidi="en-US"/>
              </w:rPr>
              <w:fldChar w:fldCharType="begin"/>
            </w:r>
            <w:r w:rsidRPr="00AE499D">
              <w:rPr>
                <w:lang w:val="en-GB" w:bidi="en-US"/>
              </w:rPr>
              <w:instrText xml:space="preserve"> KEYWORDS   \* MERGEFORMAT </w:instrText>
            </w:r>
            <w:r w:rsidRPr="004806C8">
              <w:rPr>
                <w:lang w:bidi="en-US"/>
              </w:rPr>
              <w:fldChar w:fldCharType="end"/>
            </w:r>
          </w:p>
        </w:tc>
      </w:tr>
      <w:tr w:rsidR="00756D0F" w:rsidRPr="004806C8" w:rsidTr="006C429A">
        <w:tc>
          <w:tcPr>
            <w:tcW w:w="2660" w:type="dxa"/>
            <w:gridSpan w:val="2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  <w:r w:rsidRPr="004806C8">
              <w:rPr>
                <w:lang w:bidi="en-US"/>
              </w:rPr>
              <w:t>Bronnen/meer info</w:t>
            </w:r>
          </w:p>
        </w:tc>
        <w:tc>
          <w:tcPr>
            <w:tcW w:w="6552" w:type="dxa"/>
          </w:tcPr>
          <w:p w:rsidR="00756D0F" w:rsidRPr="004806C8" w:rsidRDefault="00756D0F" w:rsidP="006C429A">
            <w:pPr>
              <w:spacing w:after="240"/>
              <w:rPr>
                <w:lang w:bidi="en-US"/>
              </w:rPr>
            </w:pPr>
          </w:p>
        </w:tc>
      </w:tr>
    </w:tbl>
    <w:p w:rsidR="00756D0F" w:rsidRDefault="00756D0F" w:rsidP="00756D0F"/>
    <w:p w:rsidR="00072262" w:rsidRDefault="00072262" w:rsidP="00912F43">
      <w:pPr>
        <w:pStyle w:val="NormalWeb"/>
      </w:pPr>
    </w:p>
    <w:p w:rsidR="000A75D6" w:rsidRDefault="000A75D6" w:rsidP="000A75D6">
      <w:pPr>
        <w:pStyle w:val="NormalWeb"/>
        <w:ind w:left="0"/>
      </w:pPr>
    </w:p>
    <w:sectPr w:rsidR="000A75D6" w:rsidSect="00D2061C">
      <w:pgSz w:w="11907" w:h="16840" w:code="9"/>
      <w:pgMar w:top="1440" w:right="1134" w:bottom="1440" w:left="141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0AD" w:rsidRDefault="009520AD">
      <w:r>
        <w:separator/>
      </w:r>
    </w:p>
  </w:endnote>
  <w:endnote w:type="continuationSeparator" w:id="0">
    <w:p w:rsidR="009520AD" w:rsidRDefault="00952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Symbol">
    <w:altName w:val="MS Mincho"/>
    <w:charset w:val="8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056" w:rsidRDefault="00E52056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056" w:rsidRDefault="006E2C20" w:rsidP="00967909">
    <w:pPr>
      <w:pStyle w:val="Footer"/>
      <w:pBdr>
        <w:top w:val="single" w:sz="4" w:space="1" w:color="auto"/>
      </w:pBdr>
      <w:jc w:val="center"/>
      <w:rPr>
        <w:caps/>
        <w:sz w:val="22"/>
        <w:szCs w:val="22"/>
      </w:rPr>
    </w:pPr>
    <w:r>
      <w:rPr>
        <w:caps/>
        <w:sz w:val="22"/>
        <w:szCs w:val="22"/>
      </w:rPr>
      <w:t xml:space="preserve">Basis opl: </w:t>
    </w:r>
    <w:r w:rsidR="00E52056">
      <w:rPr>
        <w:caps/>
        <w:sz w:val="22"/>
        <w:szCs w:val="22"/>
      </w:rPr>
      <w:t>HTML &amp; CSS</w:t>
    </w:r>
  </w:p>
  <w:p w:rsidR="006B2884" w:rsidRPr="007D319D" w:rsidRDefault="00DB49DC" w:rsidP="00967909">
    <w:pPr>
      <w:pStyle w:val="Footer"/>
      <w:pBdr>
        <w:top w:val="single" w:sz="4" w:space="1" w:color="auto"/>
      </w:pBdr>
      <w:jc w:val="center"/>
      <w:rPr>
        <w:caps/>
        <w:sz w:val="18"/>
        <w:szCs w:val="18"/>
      </w:rPr>
    </w:pPr>
    <w:r>
      <w:rPr>
        <w:caps/>
        <w:sz w:val="22"/>
        <w:szCs w:val="22"/>
      </w:rPr>
      <w:t>herhalings</w:t>
    </w:r>
    <w:r w:rsidR="006E2C20">
      <w:rPr>
        <w:caps/>
        <w:sz w:val="22"/>
        <w:szCs w:val="22"/>
      </w:rPr>
      <w:t>oefeningen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0AD" w:rsidRDefault="009520AD">
      <w:r>
        <w:separator/>
      </w:r>
    </w:p>
  </w:footnote>
  <w:footnote w:type="continuationSeparator" w:id="0">
    <w:p w:rsidR="009520AD" w:rsidRDefault="009520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056" w:rsidRDefault="00E52056" w:rsidP="00300300">
    <w:pPr>
      <w:pStyle w:val="Header"/>
      <w:pBdr>
        <w:bottom w:val="single" w:sz="4" w:space="1" w:color="auto"/>
      </w:pBdr>
      <w:tabs>
        <w:tab w:val="clear" w:pos="9072"/>
        <w:tab w:val="right" w:pos="8647"/>
      </w:tabs>
      <w:spacing w:before="120" w:line="360" w:lineRule="auto"/>
    </w:pPr>
    <w:r>
      <w:rPr>
        <w:noProof/>
      </w:rPr>
      <w:drawing>
        <wp:anchor distT="0" distB="0" distL="114300" distR="114300" simplePos="0" relativeHeight="251660800" behindDoc="0" locked="0" layoutInCell="1" allowOverlap="1" wp14:anchorId="4CC3AD1A" wp14:editId="09D49C42">
          <wp:simplePos x="0" y="0"/>
          <wp:positionH relativeFrom="column">
            <wp:posOffset>0</wp:posOffset>
          </wp:positionH>
          <wp:positionV relativeFrom="paragraph">
            <wp:posOffset>37465</wp:posOffset>
          </wp:positionV>
          <wp:extent cx="571500" cy="257175"/>
          <wp:effectExtent l="0" t="0" r="0" b="9525"/>
          <wp:wrapNone/>
          <wp:docPr id="8" name="Picture 8" descr="VDAB_zw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DAB_zw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43E99">
      <w:rPr>
        <w:rStyle w:val="PageNumber"/>
        <w:noProof/>
      </w:rPr>
      <w:t>7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643E99">
      <w:rPr>
        <w:rStyle w:val="PageNumber"/>
        <w:noProof/>
      </w:rPr>
      <w:t>7</w:t>
    </w:r>
    <w:r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5.75pt;height:71.25pt" o:bullet="t">
        <v:imagedata r:id="rId1" o:title="MCj02980330000[1]"/>
      </v:shape>
    </w:pict>
  </w:numPicBullet>
  <w:abstractNum w:abstractNumId="0" w15:restartNumberingAfterBreak="0">
    <w:nsid w:val="066D3633"/>
    <w:multiLevelType w:val="hybridMultilevel"/>
    <w:tmpl w:val="37AC2A8E"/>
    <w:lvl w:ilvl="0" w:tplc="141A6E8A">
      <w:start w:val="1"/>
      <w:numFmt w:val="bullet"/>
      <w:pStyle w:val="Tip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91DAEE1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52"/>
        <w:szCs w:val="52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F01AF"/>
    <w:multiLevelType w:val="hybridMultilevel"/>
    <w:tmpl w:val="61ECF2B2"/>
    <w:lvl w:ilvl="0" w:tplc="9972261E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lang w:val="en-US"/>
      </w:rPr>
    </w:lvl>
    <w:lvl w:ilvl="1" w:tplc="91DAEE1E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color w:val="auto"/>
        <w:lang w:val="en-US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12B1392A"/>
    <w:multiLevelType w:val="hybridMultilevel"/>
    <w:tmpl w:val="9EE645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72FA0"/>
    <w:multiLevelType w:val="hybridMultilevel"/>
    <w:tmpl w:val="1EA648DC"/>
    <w:lvl w:ilvl="0" w:tplc="08130015">
      <w:start w:val="1"/>
      <w:numFmt w:val="upperLetter"/>
      <w:lvlText w:val="%1."/>
      <w:lvlJc w:val="left"/>
      <w:pPr>
        <w:ind w:left="720" w:hanging="360"/>
      </w:p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B5F39"/>
    <w:multiLevelType w:val="singleLevel"/>
    <w:tmpl w:val="7C26317C"/>
    <w:lvl w:ilvl="0">
      <w:start w:val="1"/>
      <w:numFmt w:val="bullet"/>
      <w:pStyle w:val="TOC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35D85EAA"/>
    <w:multiLevelType w:val="hybridMultilevel"/>
    <w:tmpl w:val="DE842036"/>
    <w:lvl w:ilvl="0" w:tplc="0813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4BAE28C9"/>
    <w:multiLevelType w:val="hybridMultilevel"/>
    <w:tmpl w:val="896A536C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033B21"/>
    <w:multiLevelType w:val="hybridMultilevel"/>
    <w:tmpl w:val="4DB2FB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9728E5"/>
    <w:multiLevelType w:val="hybridMultilevel"/>
    <w:tmpl w:val="11A0755E"/>
    <w:lvl w:ilvl="0" w:tplc="0813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5E52432E"/>
    <w:multiLevelType w:val="hybridMultilevel"/>
    <w:tmpl w:val="4B161E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34913"/>
    <w:multiLevelType w:val="hybridMultilevel"/>
    <w:tmpl w:val="4A66AE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A201B"/>
    <w:multiLevelType w:val="hybridMultilevel"/>
    <w:tmpl w:val="AE1262A0"/>
    <w:lvl w:ilvl="0" w:tplc="0813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675612A3"/>
    <w:multiLevelType w:val="hybridMultilevel"/>
    <w:tmpl w:val="39D286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D2670"/>
    <w:multiLevelType w:val="hybridMultilevel"/>
    <w:tmpl w:val="2E68B3E0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F32B1A"/>
    <w:multiLevelType w:val="hybridMultilevel"/>
    <w:tmpl w:val="9FC0185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D47082"/>
    <w:multiLevelType w:val="hybridMultilevel"/>
    <w:tmpl w:val="D4A2F0B0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0165B"/>
    <w:multiLevelType w:val="multilevel"/>
    <w:tmpl w:val="0813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0"/>
  </w:num>
  <w:num w:numId="3">
    <w:abstractNumId w:val="16"/>
  </w:num>
  <w:num w:numId="4">
    <w:abstractNumId w:val="1"/>
  </w:num>
  <w:num w:numId="5">
    <w:abstractNumId w:val="9"/>
  </w:num>
  <w:num w:numId="6">
    <w:abstractNumId w:val="15"/>
  </w:num>
  <w:num w:numId="7">
    <w:abstractNumId w:val="2"/>
  </w:num>
  <w:num w:numId="8">
    <w:abstractNumId w:val="7"/>
  </w:num>
  <w:num w:numId="9">
    <w:abstractNumId w:val="3"/>
  </w:num>
  <w:num w:numId="10">
    <w:abstractNumId w:val="13"/>
  </w:num>
  <w:num w:numId="11">
    <w:abstractNumId w:val="6"/>
  </w:num>
  <w:num w:numId="12">
    <w:abstractNumId w:val="8"/>
  </w:num>
  <w:num w:numId="13">
    <w:abstractNumId w:val="14"/>
  </w:num>
  <w:num w:numId="14">
    <w:abstractNumId w:val="12"/>
  </w:num>
  <w:num w:numId="15">
    <w:abstractNumId w:val="5"/>
  </w:num>
  <w:num w:numId="16">
    <w:abstractNumId w:val="11"/>
  </w:num>
  <w:num w:numId="17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en-GB" w:vendorID="64" w:dllVersion="131078" w:nlCheck="1" w:checkStyle="1"/>
  <w:activeWritingStyle w:appName="MSWord" w:lang="nl-BE" w:vendorID="1" w:dllVersion="512" w:checkStyle="1"/>
  <w:activeWritingStyle w:appName="MSWord" w:lang="nl-NL" w:vendorID="1" w:dllVersion="512" w:checkStyle="1"/>
  <w:proofState w:spelling="clean"/>
  <w:attachedTemplate r:id="rId1"/>
  <w:linkStyles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3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190"/>
    <w:rsid w:val="00000074"/>
    <w:rsid w:val="0000096C"/>
    <w:rsid w:val="00000CBF"/>
    <w:rsid w:val="00001325"/>
    <w:rsid w:val="0000291D"/>
    <w:rsid w:val="00002941"/>
    <w:rsid w:val="000043C1"/>
    <w:rsid w:val="000047A8"/>
    <w:rsid w:val="00005979"/>
    <w:rsid w:val="00005BF0"/>
    <w:rsid w:val="00005E11"/>
    <w:rsid w:val="00005E65"/>
    <w:rsid w:val="00006150"/>
    <w:rsid w:val="000074DB"/>
    <w:rsid w:val="00007A04"/>
    <w:rsid w:val="00007D70"/>
    <w:rsid w:val="00010674"/>
    <w:rsid w:val="00010F2A"/>
    <w:rsid w:val="000112B5"/>
    <w:rsid w:val="000120CE"/>
    <w:rsid w:val="00014C05"/>
    <w:rsid w:val="00016F63"/>
    <w:rsid w:val="00017273"/>
    <w:rsid w:val="0001761C"/>
    <w:rsid w:val="00020404"/>
    <w:rsid w:val="00020D4F"/>
    <w:rsid w:val="00020D61"/>
    <w:rsid w:val="00020DA6"/>
    <w:rsid w:val="0002167C"/>
    <w:rsid w:val="000218CE"/>
    <w:rsid w:val="00023C9F"/>
    <w:rsid w:val="00023DC9"/>
    <w:rsid w:val="00024084"/>
    <w:rsid w:val="000245BE"/>
    <w:rsid w:val="00025055"/>
    <w:rsid w:val="00025947"/>
    <w:rsid w:val="00025CC0"/>
    <w:rsid w:val="00026202"/>
    <w:rsid w:val="0002636F"/>
    <w:rsid w:val="00026FB2"/>
    <w:rsid w:val="00026FF2"/>
    <w:rsid w:val="00027654"/>
    <w:rsid w:val="000309AC"/>
    <w:rsid w:val="00031499"/>
    <w:rsid w:val="00031886"/>
    <w:rsid w:val="00031A14"/>
    <w:rsid w:val="00031B60"/>
    <w:rsid w:val="000320F0"/>
    <w:rsid w:val="0003307E"/>
    <w:rsid w:val="000330F6"/>
    <w:rsid w:val="00033896"/>
    <w:rsid w:val="000356C1"/>
    <w:rsid w:val="0003574D"/>
    <w:rsid w:val="000357C8"/>
    <w:rsid w:val="00037239"/>
    <w:rsid w:val="00037240"/>
    <w:rsid w:val="00037520"/>
    <w:rsid w:val="00037698"/>
    <w:rsid w:val="00037F85"/>
    <w:rsid w:val="00040EE6"/>
    <w:rsid w:val="00041479"/>
    <w:rsid w:val="00041C11"/>
    <w:rsid w:val="000425BE"/>
    <w:rsid w:val="00043359"/>
    <w:rsid w:val="000439A0"/>
    <w:rsid w:val="000441E6"/>
    <w:rsid w:val="00044C88"/>
    <w:rsid w:val="000456C6"/>
    <w:rsid w:val="000457D2"/>
    <w:rsid w:val="00046898"/>
    <w:rsid w:val="000468BA"/>
    <w:rsid w:val="00047A41"/>
    <w:rsid w:val="00047DAB"/>
    <w:rsid w:val="00047F13"/>
    <w:rsid w:val="000505B1"/>
    <w:rsid w:val="00050B09"/>
    <w:rsid w:val="00050DAC"/>
    <w:rsid w:val="000511FE"/>
    <w:rsid w:val="000515FE"/>
    <w:rsid w:val="000537C3"/>
    <w:rsid w:val="00053F3F"/>
    <w:rsid w:val="000544F5"/>
    <w:rsid w:val="000547BB"/>
    <w:rsid w:val="000553A2"/>
    <w:rsid w:val="00056E7E"/>
    <w:rsid w:val="00060006"/>
    <w:rsid w:val="0006118C"/>
    <w:rsid w:val="000612BA"/>
    <w:rsid w:val="00062319"/>
    <w:rsid w:val="000643D9"/>
    <w:rsid w:val="000646D6"/>
    <w:rsid w:val="00064BEB"/>
    <w:rsid w:val="00064D81"/>
    <w:rsid w:val="00066595"/>
    <w:rsid w:val="00066C99"/>
    <w:rsid w:val="00066CD4"/>
    <w:rsid w:val="00067AC2"/>
    <w:rsid w:val="0007003B"/>
    <w:rsid w:val="00070271"/>
    <w:rsid w:val="00070DB9"/>
    <w:rsid w:val="00071D34"/>
    <w:rsid w:val="00072262"/>
    <w:rsid w:val="00072BF6"/>
    <w:rsid w:val="000739F8"/>
    <w:rsid w:val="00074380"/>
    <w:rsid w:val="00074451"/>
    <w:rsid w:val="000746EF"/>
    <w:rsid w:val="00075AE0"/>
    <w:rsid w:val="00075CC8"/>
    <w:rsid w:val="00076D1D"/>
    <w:rsid w:val="000772E9"/>
    <w:rsid w:val="000774A3"/>
    <w:rsid w:val="00077C11"/>
    <w:rsid w:val="00077E1D"/>
    <w:rsid w:val="000808A6"/>
    <w:rsid w:val="00080D5E"/>
    <w:rsid w:val="00080FF6"/>
    <w:rsid w:val="000810C4"/>
    <w:rsid w:val="000810FF"/>
    <w:rsid w:val="000819CD"/>
    <w:rsid w:val="00081D27"/>
    <w:rsid w:val="00082003"/>
    <w:rsid w:val="000822A1"/>
    <w:rsid w:val="00082393"/>
    <w:rsid w:val="00083BC7"/>
    <w:rsid w:val="00085784"/>
    <w:rsid w:val="00085794"/>
    <w:rsid w:val="00085800"/>
    <w:rsid w:val="00085871"/>
    <w:rsid w:val="00086503"/>
    <w:rsid w:val="000874B3"/>
    <w:rsid w:val="00090838"/>
    <w:rsid w:val="000921EF"/>
    <w:rsid w:val="00092394"/>
    <w:rsid w:val="000926A3"/>
    <w:rsid w:val="00092B60"/>
    <w:rsid w:val="00093979"/>
    <w:rsid w:val="000948F5"/>
    <w:rsid w:val="00094AF1"/>
    <w:rsid w:val="000952FA"/>
    <w:rsid w:val="00095590"/>
    <w:rsid w:val="000964EE"/>
    <w:rsid w:val="0009772A"/>
    <w:rsid w:val="00097B0C"/>
    <w:rsid w:val="000A01EC"/>
    <w:rsid w:val="000A041C"/>
    <w:rsid w:val="000A07D9"/>
    <w:rsid w:val="000A159C"/>
    <w:rsid w:val="000A2529"/>
    <w:rsid w:val="000A26D0"/>
    <w:rsid w:val="000A2C51"/>
    <w:rsid w:val="000A2DB3"/>
    <w:rsid w:val="000A3682"/>
    <w:rsid w:val="000A3AFF"/>
    <w:rsid w:val="000A4100"/>
    <w:rsid w:val="000A4CCE"/>
    <w:rsid w:val="000A4F99"/>
    <w:rsid w:val="000A5006"/>
    <w:rsid w:val="000A6A3B"/>
    <w:rsid w:val="000A6AD5"/>
    <w:rsid w:val="000A75D6"/>
    <w:rsid w:val="000B045D"/>
    <w:rsid w:val="000B0BE3"/>
    <w:rsid w:val="000B0CB2"/>
    <w:rsid w:val="000B185C"/>
    <w:rsid w:val="000B1D18"/>
    <w:rsid w:val="000B1D22"/>
    <w:rsid w:val="000B1EAA"/>
    <w:rsid w:val="000B43FD"/>
    <w:rsid w:val="000B49A8"/>
    <w:rsid w:val="000B5401"/>
    <w:rsid w:val="000B5810"/>
    <w:rsid w:val="000B6EC9"/>
    <w:rsid w:val="000B77C1"/>
    <w:rsid w:val="000B7ACB"/>
    <w:rsid w:val="000B7C8A"/>
    <w:rsid w:val="000B7D18"/>
    <w:rsid w:val="000C0C1D"/>
    <w:rsid w:val="000C0D39"/>
    <w:rsid w:val="000C3D5C"/>
    <w:rsid w:val="000C48EA"/>
    <w:rsid w:val="000C4E4E"/>
    <w:rsid w:val="000C4FD3"/>
    <w:rsid w:val="000C5919"/>
    <w:rsid w:val="000C6DAB"/>
    <w:rsid w:val="000C6F87"/>
    <w:rsid w:val="000C78DA"/>
    <w:rsid w:val="000D0236"/>
    <w:rsid w:val="000D02C5"/>
    <w:rsid w:val="000D10F6"/>
    <w:rsid w:val="000D1CB1"/>
    <w:rsid w:val="000D1CB2"/>
    <w:rsid w:val="000D2DAE"/>
    <w:rsid w:val="000D3544"/>
    <w:rsid w:val="000D3A6A"/>
    <w:rsid w:val="000D50B7"/>
    <w:rsid w:val="000D56C7"/>
    <w:rsid w:val="000D6362"/>
    <w:rsid w:val="000D704F"/>
    <w:rsid w:val="000D725B"/>
    <w:rsid w:val="000E06BE"/>
    <w:rsid w:val="000E0EBD"/>
    <w:rsid w:val="000E0F66"/>
    <w:rsid w:val="000E19DD"/>
    <w:rsid w:val="000E254F"/>
    <w:rsid w:val="000E2818"/>
    <w:rsid w:val="000E283A"/>
    <w:rsid w:val="000E2938"/>
    <w:rsid w:val="000E3232"/>
    <w:rsid w:val="000E34AE"/>
    <w:rsid w:val="000E35C1"/>
    <w:rsid w:val="000E4BEF"/>
    <w:rsid w:val="000E51DB"/>
    <w:rsid w:val="000E6234"/>
    <w:rsid w:val="000E66B1"/>
    <w:rsid w:val="000E745D"/>
    <w:rsid w:val="000E7E9C"/>
    <w:rsid w:val="000F1300"/>
    <w:rsid w:val="000F16D0"/>
    <w:rsid w:val="000F19E5"/>
    <w:rsid w:val="000F1A18"/>
    <w:rsid w:val="000F30DE"/>
    <w:rsid w:val="000F5576"/>
    <w:rsid w:val="000F7C20"/>
    <w:rsid w:val="00100708"/>
    <w:rsid w:val="00101831"/>
    <w:rsid w:val="00102C57"/>
    <w:rsid w:val="001030E4"/>
    <w:rsid w:val="00103918"/>
    <w:rsid w:val="00103C07"/>
    <w:rsid w:val="00103F65"/>
    <w:rsid w:val="001042AA"/>
    <w:rsid w:val="001049F1"/>
    <w:rsid w:val="00104FE1"/>
    <w:rsid w:val="001053E8"/>
    <w:rsid w:val="00106218"/>
    <w:rsid w:val="0010645F"/>
    <w:rsid w:val="001072D8"/>
    <w:rsid w:val="0011056F"/>
    <w:rsid w:val="00110574"/>
    <w:rsid w:val="00112276"/>
    <w:rsid w:val="001122A7"/>
    <w:rsid w:val="00112499"/>
    <w:rsid w:val="0011274F"/>
    <w:rsid w:val="00113555"/>
    <w:rsid w:val="00113D14"/>
    <w:rsid w:val="00113E0D"/>
    <w:rsid w:val="001141E0"/>
    <w:rsid w:val="00114512"/>
    <w:rsid w:val="0011496F"/>
    <w:rsid w:val="00114F56"/>
    <w:rsid w:val="001150F6"/>
    <w:rsid w:val="00115577"/>
    <w:rsid w:val="00115613"/>
    <w:rsid w:val="00115A0E"/>
    <w:rsid w:val="001161E6"/>
    <w:rsid w:val="00116803"/>
    <w:rsid w:val="00116826"/>
    <w:rsid w:val="00116A7B"/>
    <w:rsid w:val="00116C2D"/>
    <w:rsid w:val="00116F07"/>
    <w:rsid w:val="001171E9"/>
    <w:rsid w:val="00117523"/>
    <w:rsid w:val="0012198B"/>
    <w:rsid w:val="00122AD4"/>
    <w:rsid w:val="00123264"/>
    <w:rsid w:val="0012378C"/>
    <w:rsid w:val="00123EAD"/>
    <w:rsid w:val="00124B19"/>
    <w:rsid w:val="001254B7"/>
    <w:rsid w:val="0012631D"/>
    <w:rsid w:val="00126AF5"/>
    <w:rsid w:val="001307A7"/>
    <w:rsid w:val="0013316D"/>
    <w:rsid w:val="0013348E"/>
    <w:rsid w:val="00136199"/>
    <w:rsid w:val="00136B33"/>
    <w:rsid w:val="00136E23"/>
    <w:rsid w:val="00136F46"/>
    <w:rsid w:val="00137385"/>
    <w:rsid w:val="0014040F"/>
    <w:rsid w:val="00140EB2"/>
    <w:rsid w:val="001414A0"/>
    <w:rsid w:val="00141A65"/>
    <w:rsid w:val="00142BEC"/>
    <w:rsid w:val="0014418D"/>
    <w:rsid w:val="00144D81"/>
    <w:rsid w:val="00144EAA"/>
    <w:rsid w:val="00145385"/>
    <w:rsid w:val="00145526"/>
    <w:rsid w:val="00145770"/>
    <w:rsid w:val="00145CA2"/>
    <w:rsid w:val="001463B8"/>
    <w:rsid w:val="0015058C"/>
    <w:rsid w:val="0015158B"/>
    <w:rsid w:val="00152036"/>
    <w:rsid w:val="00155327"/>
    <w:rsid w:val="00155BDE"/>
    <w:rsid w:val="0015651F"/>
    <w:rsid w:val="00156A04"/>
    <w:rsid w:val="00156B91"/>
    <w:rsid w:val="00157199"/>
    <w:rsid w:val="00157B27"/>
    <w:rsid w:val="00157B5B"/>
    <w:rsid w:val="00157C69"/>
    <w:rsid w:val="00157E7F"/>
    <w:rsid w:val="001602E1"/>
    <w:rsid w:val="0016093C"/>
    <w:rsid w:val="00160DD2"/>
    <w:rsid w:val="00161A21"/>
    <w:rsid w:val="00161F33"/>
    <w:rsid w:val="00162A6E"/>
    <w:rsid w:val="00162F4E"/>
    <w:rsid w:val="001678AB"/>
    <w:rsid w:val="00170B98"/>
    <w:rsid w:val="00173025"/>
    <w:rsid w:val="001732BF"/>
    <w:rsid w:val="001743A5"/>
    <w:rsid w:val="001743F7"/>
    <w:rsid w:val="00180172"/>
    <w:rsid w:val="00181260"/>
    <w:rsid w:val="00182371"/>
    <w:rsid w:val="00182890"/>
    <w:rsid w:val="00183D29"/>
    <w:rsid w:val="00184693"/>
    <w:rsid w:val="001848AF"/>
    <w:rsid w:val="00185723"/>
    <w:rsid w:val="001858BD"/>
    <w:rsid w:val="00185D47"/>
    <w:rsid w:val="001877A5"/>
    <w:rsid w:val="00187956"/>
    <w:rsid w:val="001906CA"/>
    <w:rsid w:val="00190AE3"/>
    <w:rsid w:val="001911B1"/>
    <w:rsid w:val="00191A1A"/>
    <w:rsid w:val="00192E29"/>
    <w:rsid w:val="00192E89"/>
    <w:rsid w:val="00193410"/>
    <w:rsid w:val="00193629"/>
    <w:rsid w:val="00197F2C"/>
    <w:rsid w:val="001A01C0"/>
    <w:rsid w:val="001A176B"/>
    <w:rsid w:val="001A1E54"/>
    <w:rsid w:val="001A3DB5"/>
    <w:rsid w:val="001A3F7C"/>
    <w:rsid w:val="001A4188"/>
    <w:rsid w:val="001A47CA"/>
    <w:rsid w:val="001A4C43"/>
    <w:rsid w:val="001A6074"/>
    <w:rsid w:val="001A7264"/>
    <w:rsid w:val="001A75EF"/>
    <w:rsid w:val="001B06D6"/>
    <w:rsid w:val="001B0DD5"/>
    <w:rsid w:val="001B21C1"/>
    <w:rsid w:val="001B2607"/>
    <w:rsid w:val="001B2A3A"/>
    <w:rsid w:val="001B2E77"/>
    <w:rsid w:val="001B32C1"/>
    <w:rsid w:val="001B3D88"/>
    <w:rsid w:val="001B3DA1"/>
    <w:rsid w:val="001B432A"/>
    <w:rsid w:val="001B460B"/>
    <w:rsid w:val="001B5417"/>
    <w:rsid w:val="001B5ECE"/>
    <w:rsid w:val="001B6125"/>
    <w:rsid w:val="001B65DE"/>
    <w:rsid w:val="001B74B0"/>
    <w:rsid w:val="001C015E"/>
    <w:rsid w:val="001C098F"/>
    <w:rsid w:val="001C0B1C"/>
    <w:rsid w:val="001C0E20"/>
    <w:rsid w:val="001C219D"/>
    <w:rsid w:val="001C233A"/>
    <w:rsid w:val="001C3932"/>
    <w:rsid w:val="001C43AD"/>
    <w:rsid w:val="001C498D"/>
    <w:rsid w:val="001C625F"/>
    <w:rsid w:val="001C6E89"/>
    <w:rsid w:val="001C7342"/>
    <w:rsid w:val="001D0FE0"/>
    <w:rsid w:val="001D1CF7"/>
    <w:rsid w:val="001D2290"/>
    <w:rsid w:val="001D3714"/>
    <w:rsid w:val="001D3E11"/>
    <w:rsid w:val="001D54AB"/>
    <w:rsid w:val="001D5724"/>
    <w:rsid w:val="001D642F"/>
    <w:rsid w:val="001D6559"/>
    <w:rsid w:val="001D6D27"/>
    <w:rsid w:val="001D7C3B"/>
    <w:rsid w:val="001D7E3A"/>
    <w:rsid w:val="001E0A9D"/>
    <w:rsid w:val="001E114E"/>
    <w:rsid w:val="001E163D"/>
    <w:rsid w:val="001E18CF"/>
    <w:rsid w:val="001E2451"/>
    <w:rsid w:val="001E331F"/>
    <w:rsid w:val="001E4D18"/>
    <w:rsid w:val="001E542F"/>
    <w:rsid w:val="001E6F3F"/>
    <w:rsid w:val="001F06DC"/>
    <w:rsid w:val="001F123B"/>
    <w:rsid w:val="001F1C1B"/>
    <w:rsid w:val="001F1FCA"/>
    <w:rsid w:val="001F2389"/>
    <w:rsid w:val="001F240C"/>
    <w:rsid w:val="001F39CF"/>
    <w:rsid w:val="001F3AC4"/>
    <w:rsid w:val="001F49CA"/>
    <w:rsid w:val="001F4AB2"/>
    <w:rsid w:val="001F55AA"/>
    <w:rsid w:val="001F6283"/>
    <w:rsid w:val="001F62F1"/>
    <w:rsid w:val="001F6FD0"/>
    <w:rsid w:val="002000D4"/>
    <w:rsid w:val="0020100C"/>
    <w:rsid w:val="00201635"/>
    <w:rsid w:val="002019A3"/>
    <w:rsid w:val="002023DF"/>
    <w:rsid w:val="0020399D"/>
    <w:rsid w:val="00203A19"/>
    <w:rsid w:val="00205C71"/>
    <w:rsid w:val="0020669B"/>
    <w:rsid w:val="00206DD4"/>
    <w:rsid w:val="002077A0"/>
    <w:rsid w:val="00210625"/>
    <w:rsid w:val="00211705"/>
    <w:rsid w:val="00212881"/>
    <w:rsid w:val="002128F1"/>
    <w:rsid w:val="0021465A"/>
    <w:rsid w:val="00214720"/>
    <w:rsid w:val="0021500D"/>
    <w:rsid w:val="00215AE1"/>
    <w:rsid w:val="00216708"/>
    <w:rsid w:val="00216DCE"/>
    <w:rsid w:val="002176A0"/>
    <w:rsid w:val="00220375"/>
    <w:rsid w:val="00220B47"/>
    <w:rsid w:val="00220BBC"/>
    <w:rsid w:val="00220EE8"/>
    <w:rsid w:val="0022105B"/>
    <w:rsid w:val="0022192D"/>
    <w:rsid w:val="00221956"/>
    <w:rsid w:val="00222042"/>
    <w:rsid w:val="00222303"/>
    <w:rsid w:val="0022253B"/>
    <w:rsid w:val="00222B38"/>
    <w:rsid w:val="00223707"/>
    <w:rsid w:val="0022498D"/>
    <w:rsid w:val="002256CA"/>
    <w:rsid w:val="0022749D"/>
    <w:rsid w:val="00230496"/>
    <w:rsid w:val="00232ADF"/>
    <w:rsid w:val="0023399E"/>
    <w:rsid w:val="0023526D"/>
    <w:rsid w:val="00235369"/>
    <w:rsid w:val="0023573F"/>
    <w:rsid w:val="00235B15"/>
    <w:rsid w:val="0023742C"/>
    <w:rsid w:val="00237CCD"/>
    <w:rsid w:val="00240DEF"/>
    <w:rsid w:val="00242291"/>
    <w:rsid w:val="00243164"/>
    <w:rsid w:val="0024322C"/>
    <w:rsid w:val="002432A2"/>
    <w:rsid w:val="00243CA4"/>
    <w:rsid w:val="002441E7"/>
    <w:rsid w:val="002448E7"/>
    <w:rsid w:val="00244B3A"/>
    <w:rsid w:val="00245237"/>
    <w:rsid w:val="002454A0"/>
    <w:rsid w:val="0024581E"/>
    <w:rsid w:val="002477CF"/>
    <w:rsid w:val="002478A6"/>
    <w:rsid w:val="002500C0"/>
    <w:rsid w:val="00250B7F"/>
    <w:rsid w:val="00251CC7"/>
    <w:rsid w:val="00252232"/>
    <w:rsid w:val="00252341"/>
    <w:rsid w:val="0025269A"/>
    <w:rsid w:val="0025306C"/>
    <w:rsid w:val="00254BB8"/>
    <w:rsid w:val="00256208"/>
    <w:rsid w:val="002573D8"/>
    <w:rsid w:val="002612F4"/>
    <w:rsid w:val="00261A51"/>
    <w:rsid w:val="00261E18"/>
    <w:rsid w:val="00263075"/>
    <w:rsid w:val="00263B4C"/>
    <w:rsid w:val="00264251"/>
    <w:rsid w:val="00264FC1"/>
    <w:rsid w:val="00265B7D"/>
    <w:rsid w:val="00265B8D"/>
    <w:rsid w:val="00266B2D"/>
    <w:rsid w:val="002671E7"/>
    <w:rsid w:val="00267538"/>
    <w:rsid w:val="00267783"/>
    <w:rsid w:val="00267E82"/>
    <w:rsid w:val="00267E87"/>
    <w:rsid w:val="00267F3B"/>
    <w:rsid w:val="00270E7D"/>
    <w:rsid w:val="0027207C"/>
    <w:rsid w:val="00272227"/>
    <w:rsid w:val="0027275C"/>
    <w:rsid w:val="0027280C"/>
    <w:rsid w:val="00273285"/>
    <w:rsid w:val="00273C6D"/>
    <w:rsid w:val="002741C4"/>
    <w:rsid w:val="00274ADA"/>
    <w:rsid w:val="00274B31"/>
    <w:rsid w:val="00275442"/>
    <w:rsid w:val="00275555"/>
    <w:rsid w:val="00275589"/>
    <w:rsid w:val="00276589"/>
    <w:rsid w:val="002777F5"/>
    <w:rsid w:val="00277B9B"/>
    <w:rsid w:val="00280062"/>
    <w:rsid w:val="00280EB5"/>
    <w:rsid w:val="00281854"/>
    <w:rsid w:val="00282B28"/>
    <w:rsid w:val="00282C09"/>
    <w:rsid w:val="0028447E"/>
    <w:rsid w:val="0028473F"/>
    <w:rsid w:val="00286B0F"/>
    <w:rsid w:val="00287A9A"/>
    <w:rsid w:val="00290E49"/>
    <w:rsid w:val="002935B5"/>
    <w:rsid w:val="00294A8E"/>
    <w:rsid w:val="002954F8"/>
    <w:rsid w:val="0029786D"/>
    <w:rsid w:val="00297949"/>
    <w:rsid w:val="002A148A"/>
    <w:rsid w:val="002A18CA"/>
    <w:rsid w:val="002A190A"/>
    <w:rsid w:val="002A2B99"/>
    <w:rsid w:val="002A2BD1"/>
    <w:rsid w:val="002A30FA"/>
    <w:rsid w:val="002A34D7"/>
    <w:rsid w:val="002A37EA"/>
    <w:rsid w:val="002A38E3"/>
    <w:rsid w:val="002A4141"/>
    <w:rsid w:val="002A46E3"/>
    <w:rsid w:val="002A4AF7"/>
    <w:rsid w:val="002A734A"/>
    <w:rsid w:val="002B030F"/>
    <w:rsid w:val="002B1539"/>
    <w:rsid w:val="002B2B5B"/>
    <w:rsid w:val="002B39B0"/>
    <w:rsid w:val="002B39E7"/>
    <w:rsid w:val="002B3AA8"/>
    <w:rsid w:val="002B3B6F"/>
    <w:rsid w:val="002B58C4"/>
    <w:rsid w:val="002B6F8B"/>
    <w:rsid w:val="002C04D7"/>
    <w:rsid w:val="002C0AE1"/>
    <w:rsid w:val="002C14C8"/>
    <w:rsid w:val="002C5377"/>
    <w:rsid w:val="002C63AE"/>
    <w:rsid w:val="002C6956"/>
    <w:rsid w:val="002C77E5"/>
    <w:rsid w:val="002C7BA5"/>
    <w:rsid w:val="002D15B1"/>
    <w:rsid w:val="002D2118"/>
    <w:rsid w:val="002D2C5C"/>
    <w:rsid w:val="002D42A4"/>
    <w:rsid w:val="002D439B"/>
    <w:rsid w:val="002D44DF"/>
    <w:rsid w:val="002D494A"/>
    <w:rsid w:val="002D544B"/>
    <w:rsid w:val="002D5CB5"/>
    <w:rsid w:val="002D5CFC"/>
    <w:rsid w:val="002D6ECC"/>
    <w:rsid w:val="002D71CD"/>
    <w:rsid w:val="002D7994"/>
    <w:rsid w:val="002E02C0"/>
    <w:rsid w:val="002E115C"/>
    <w:rsid w:val="002E143D"/>
    <w:rsid w:val="002E3432"/>
    <w:rsid w:val="002E4957"/>
    <w:rsid w:val="002E5A57"/>
    <w:rsid w:val="002E7309"/>
    <w:rsid w:val="002F0072"/>
    <w:rsid w:val="002F10E2"/>
    <w:rsid w:val="002F179B"/>
    <w:rsid w:val="002F1C41"/>
    <w:rsid w:val="002F1D2D"/>
    <w:rsid w:val="002F315F"/>
    <w:rsid w:val="002F31F8"/>
    <w:rsid w:val="002F42C3"/>
    <w:rsid w:val="002F5AAC"/>
    <w:rsid w:val="002F5B62"/>
    <w:rsid w:val="002F6FD2"/>
    <w:rsid w:val="002F6FFB"/>
    <w:rsid w:val="002F78BC"/>
    <w:rsid w:val="00300300"/>
    <w:rsid w:val="0030171A"/>
    <w:rsid w:val="00303E77"/>
    <w:rsid w:val="0030417C"/>
    <w:rsid w:val="00304E0C"/>
    <w:rsid w:val="00305583"/>
    <w:rsid w:val="00306623"/>
    <w:rsid w:val="00306B3A"/>
    <w:rsid w:val="003109A1"/>
    <w:rsid w:val="00311A35"/>
    <w:rsid w:val="00311BF4"/>
    <w:rsid w:val="00311D8B"/>
    <w:rsid w:val="003121F2"/>
    <w:rsid w:val="00312584"/>
    <w:rsid w:val="00313BB8"/>
    <w:rsid w:val="00313E3C"/>
    <w:rsid w:val="00315C5C"/>
    <w:rsid w:val="00315DED"/>
    <w:rsid w:val="00316365"/>
    <w:rsid w:val="003164A0"/>
    <w:rsid w:val="00316A3F"/>
    <w:rsid w:val="003201A6"/>
    <w:rsid w:val="003215AE"/>
    <w:rsid w:val="003228D5"/>
    <w:rsid w:val="003231D8"/>
    <w:rsid w:val="003250AC"/>
    <w:rsid w:val="003268EC"/>
    <w:rsid w:val="00326DD8"/>
    <w:rsid w:val="0033020E"/>
    <w:rsid w:val="00330288"/>
    <w:rsid w:val="00330FF3"/>
    <w:rsid w:val="00331D1B"/>
    <w:rsid w:val="00331F58"/>
    <w:rsid w:val="0033327A"/>
    <w:rsid w:val="0033377F"/>
    <w:rsid w:val="00334C26"/>
    <w:rsid w:val="003366C0"/>
    <w:rsid w:val="00336AE8"/>
    <w:rsid w:val="003379C3"/>
    <w:rsid w:val="00340231"/>
    <w:rsid w:val="00340DAE"/>
    <w:rsid w:val="0034127F"/>
    <w:rsid w:val="00341BAA"/>
    <w:rsid w:val="00343575"/>
    <w:rsid w:val="003437A4"/>
    <w:rsid w:val="003438E9"/>
    <w:rsid w:val="00343DAE"/>
    <w:rsid w:val="00343E60"/>
    <w:rsid w:val="00343FCF"/>
    <w:rsid w:val="00344018"/>
    <w:rsid w:val="00344804"/>
    <w:rsid w:val="00344844"/>
    <w:rsid w:val="00344C3C"/>
    <w:rsid w:val="003450FF"/>
    <w:rsid w:val="00346474"/>
    <w:rsid w:val="00347DF3"/>
    <w:rsid w:val="00347F89"/>
    <w:rsid w:val="003506AD"/>
    <w:rsid w:val="0035253E"/>
    <w:rsid w:val="003526A4"/>
    <w:rsid w:val="003532CA"/>
    <w:rsid w:val="00353E20"/>
    <w:rsid w:val="00355055"/>
    <w:rsid w:val="003550A8"/>
    <w:rsid w:val="00355E63"/>
    <w:rsid w:val="00356108"/>
    <w:rsid w:val="00356626"/>
    <w:rsid w:val="003566C2"/>
    <w:rsid w:val="00356A7F"/>
    <w:rsid w:val="00357D65"/>
    <w:rsid w:val="00361EE1"/>
    <w:rsid w:val="0036251C"/>
    <w:rsid w:val="003626B7"/>
    <w:rsid w:val="003626CD"/>
    <w:rsid w:val="0036337B"/>
    <w:rsid w:val="003640D6"/>
    <w:rsid w:val="003652BB"/>
    <w:rsid w:val="0036679E"/>
    <w:rsid w:val="00367179"/>
    <w:rsid w:val="0036764C"/>
    <w:rsid w:val="0036786D"/>
    <w:rsid w:val="00367B57"/>
    <w:rsid w:val="00370AFB"/>
    <w:rsid w:val="0037170F"/>
    <w:rsid w:val="0037184D"/>
    <w:rsid w:val="0037249C"/>
    <w:rsid w:val="00372C17"/>
    <w:rsid w:val="00373312"/>
    <w:rsid w:val="00374002"/>
    <w:rsid w:val="0037425D"/>
    <w:rsid w:val="0037515F"/>
    <w:rsid w:val="003754AC"/>
    <w:rsid w:val="00376029"/>
    <w:rsid w:val="0037612B"/>
    <w:rsid w:val="0037642E"/>
    <w:rsid w:val="00376532"/>
    <w:rsid w:val="00376D78"/>
    <w:rsid w:val="00380C15"/>
    <w:rsid w:val="00380F32"/>
    <w:rsid w:val="0038175D"/>
    <w:rsid w:val="003820E5"/>
    <w:rsid w:val="003822AD"/>
    <w:rsid w:val="00382572"/>
    <w:rsid w:val="003826BF"/>
    <w:rsid w:val="00382F6A"/>
    <w:rsid w:val="00383073"/>
    <w:rsid w:val="003833E2"/>
    <w:rsid w:val="00384F1D"/>
    <w:rsid w:val="0038546F"/>
    <w:rsid w:val="00386159"/>
    <w:rsid w:val="003900F8"/>
    <w:rsid w:val="00390761"/>
    <w:rsid w:val="0039092D"/>
    <w:rsid w:val="0039131A"/>
    <w:rsid w:val="003919D6"/>
    <w:rsid w:val="00392372"/>
    <w:rsid w:val="00392990"/>
    <w:rsid w:val="00392FA4"/>
    <w:rsid w:val="0039357A"/>
    <w:rsid w:val="003936EA"/>
    <w:rsid w:val="00393D39"/>
    <w:rsid w:val="00393ED7"/>
    <w:rsid w:val="0039428D"/>
    <w:rsid w:val="0039497F"/>
    <w:rsid w:val="0039499E"/>
    <w:rsid w:val="00394FED"/>
    <w:rsid w:val="00395EAA"/>
    <w:rsid w:val="00396A75"/>
    <w:rsid w:val="00397543"/>
    <w:rsid w:val="003A0D21"/>
    <w:rsid w:val="003A5715"/>
    <w:rsid w:val="003A5D49"/>
    <w:rsid w:val="003A5F8B"/>
    <w:rsid w:val="003B066C"/>
    <w:rsid w:val="003B18E7"/>
    <w:rsid w:val="003B1B02"/>
    <w:rsid w:val="003B1E85"/>
    <w:rsid w:val="003B368F"/>
    <w:rsid w:val="003B38A0"/>
    <w:rsid w:val="003B48EA"/>
    <w:rsid w:val="003B4A7E"/>
    <w:rsid w:val="003B5197"/>
    <w:rsid w:val="003B51D2"/>
    <w:rsid w:val="003B743B"/>
    <w:rsid w:val="003B78CE"/>
    <w:rsid w:val="003C0672"/>
    <w:rsid w:val="003C0E9C"/>
    <w:rsid w:val="003C2C9F"/>
    <w:rsid w:val="003C2DA7"/>
    <w:rsid w:val="003C33E8"/>
    <w:rsid w:val="003C4872"/>
    <w:rsid w:val="003C5BE0"/>
    <w:rsid w:val="003C67E9"/>
    <w:rsid w:val="003C7084"/>
    <w:rsid w:val="003D0CE1"/>
    <w:rsid w:val="003D1899"/>
    <w:rsid w:val="003D2A3D"/>
    <w:rsid w:val="003D2E5D"/>
    <w:rsid w:val="003D306B"/>
    <w:rsid w:val="003D3456"/>
    <w:rsid w:val="003D3457"/>
    <w:rsid w:val="003D3526"/>
    <w:rsid w:val="003D3A7F"/>
    <w:rsid w:val="003D3B4E"/>
    <w:rsid w:val="003D6002"/>
    <w:rsid w:val="003D650D"/>
    <w:rsid w:val="003D68B4"/>
    <w:rsid w:val="003D730C"/>
    <w:rsid w:val="003D7430"/>
    <w:rsid w:val="003E032F"/>
    <w:rsid w:val="003E05FA"/>
    <w:rsid w:val="003E0D95"/>
    <w:rsid w:val="003E18B1"/>
    <w:rsid w:val="003E3560"/>
    <w:rsid w:val="003E3ACA"/>
    <w:rsid w:val="003E3EB4"/>
    <w:rsid w:val="003E436E"/>
    <w:rsid w:val="003E4909"/>
    <w:rsid w:val="003E4A04"/>
    <w:rsid w:val="003E4B6B"/>
    <w:rsid w:val="003E64DA"/>
    <w:rsid w:val="003E64DD"/>
    <w:rsid w:val="003E6BA6"/>
    <w:rsid w:val="003E721F"/>
    <w:rsid w:val="003F02DC"/>
    <w:rsid w:val="003F13C6"/>
    <w:rsid w:val="003F2CDD"/>
    <w:rsid w:val="003F3945"/>
    <w:rsid w:val="003F67C3"/>
    <w:rsid w:val="003F77E4"/>
    <w:rsid w:val="00400DDC"/>
    <w:rsid w:val="00400DEA"/>
    <w:rsid w:val="00404B3C"/>
    <w:rsid w:val="00404EC1"/>
    <w:rsid w:val="00405BCD"/>
    <w:rsid w:val="00406059"/>
    <w:rsid w:val="00407389"/>
    <w:rsid w:val="00407481"/>
    <w:rsid w:val="00407F81"/>
    <w:rsid w:val="00410130"/>
    <w:rsid w:val="00410C9B"/>
    <w:rsid w:val="0041136C"/>
    <w:rsid w:val="00411F9A"/>
    <w:rsid w:val="004120C5"/>
    <w:rsid w:val="00412440"/>
    <w:rsid w:val="004124D4"/>
    <w:rsid w:val="004136E1"/>
    <w:rsid w:val="00413FC7"/>
    <w:rsid w:val="004149DE"/>
    <w:rsid w:val="00414BC7"/>
    <w:rsid w:val="0041509F"/>
    <w:rsid w:val="00415403"/>
    <w:rsid w:val="00415D3D"/>
    <w:rsid w:val="00415F69"/>
    <w:rsid w:val="00416AEB"/>
    <w:rsid w:val="00416B85"/>
    <w:rsid w:val="00417000"/>
    <w:rsid w:val="00417234"/>
    <w:rsid w:val="0041792A"/>
    <w:rsid w:val="00417BD6"/>
    <w:rsid w:val="00420B09"/>
    <w:rsid w:val="00420D0B"/>
    <w:rsid w:val="00420DD9"/>
    <w:rsid w:val="00422228"/>
    <w:rsid w:val="004223AB"/>
    <w:rsid w:val="00422697"/>
    <w:rsid w:val="00422E91"/>
    <w:rsid w:val="00424494"/>
    <w:rsid w:val="004249F2"/>
    <w:rsid w:val="0042515B"/>
    <w:rsid w:val="004258E8"/>
    <w:rsid w:val="00425DC6"/>
    <w:rsid w:val="0042659A"/>
    <w:rsid w:val="0042695D"/>
    <w:rsid w:val="004269B1"/>
    <w:rsid w:val="00426A3E"/>
    <w:rsid w:val="00426EE2"/>
    <w:rsid w:val="00427654"/>
    <w:rsid w:val="00427833"/>
    <w:rsid w:val="00427EDB"/>
    <w:rsid w:val="00430130"/>
    <w:rsid w:val="004306C0"/>
    <w:rsid w:val="00430DA3"/>
    <w:rsid w:val="00431711"/>
    <w:rsid w:val="004318BE"/>
    <w:rsid w:val="00431A3E"/>
    <w:rsid w:val="00432D31"/>
    <w:rsid w:val="004332D4"/>
    <w:rsid w:val="004342B2"/>
    <w:rsid w:val="0043499F"/>
    <w:rsid w:val="0043689E"/>
    <w:rsid w:val="0043697F"/>
    <w:rsid w:val="00436F47"/>
    <w:rsid w:val="00437C21"/>
    <w:rsid w:val="00440808"/>
    <w:rsid w:val="004417A9"/>
    <w:rsid w:val="004417B0"/>
    <w:rsid w:val="00441FFC"/>
    <w:rsid w:val="00444629"/>
    <w:rsid w:val="004464E3"/>
    <w:rsid w:val="00446777"/>
    <w:rsid w:val="00446FF6"/>
    <w:rsid w:val="00447454"/>
    <w:rsid w:val="00451554"/>
    <w:rsid w:val="004524E6"/>
    <w:rsid w:val="00452E24"/>
    <w:rsid w:val="00453561"/>
    <w:rsid w:val="00454D18"/>
    <w:rsid w:val="004557D6"/>
    <w:rsid w:val="004575FA"/>
    <w:rsid w:val="004601C1"/>
    <w:rsid w:val="004604DC"/>
    <w:rsid w:val="00460E82"/>
    <w:rsid w:val="0046127B"/>
    <w:rsid w:val="004619D7"/>
    <w:rsid w:val="00462287"/>
    <w:rsid w:val="00462291"/>
    <w:rsid w:val="00462AD9"/>
    <w:rsid w:val="00462C82"/>
    <w:rsid w:val="004637BA"/>
    <w:rsid w:val="00464BF8"/>
    <w:rsid w:val="0046503D"/>
    <w:rsid w:val="00465622"/>
    <w:rsid w:val="004657D3"/>
    <w:rsid w:val="00465A9A"/>
    <w:rsid w:val="00466E9B"/>
    <w:rsid w:val="00466FC2"/>
    <w:rsid w:val="004673CF"/>
    <w:rsid w:val="004701F1"/>
    <w:rsid w:val="004740B5"/>
    <w:rsid w:val="00475963"/>
    <w:rsid w:val="00475FC9"/>
    <w:rsid w:val="004773FC"/>
    <w:rsid w:val="00477F50"/>
    <w:rsid w:val="00480080"/>
    <w:rsid w:val="0048349A"/>
    <w:rsid w:val="00483608"/>
    <w:rsid w:val="00484B10"/>
    <w:rsid w:val="00484DA2"/>
    <w:rsid w:val="00485588"/>
    <w:rsid w:val="00485B63"/>
    <w:rsid w:val="00487177"/>
    <w:rsid w:val="004875E6"/>
    <w:rsid w:val="00487601"/>
    <w:rsid w:val="00490903"/>
    <w:rsid w:val="00490A80"/>
    <w:rsid w:val="00492078"/>
    <w:rsid w:val="004927EE"/>
    <w:rsid w:val="00492D5B"/>
    <w:rsid w:val="00492E87"/>
    <w:rsid w:val="00493011"/>
    <w:rsid w:val="004938F9"/>
    <w:rsid w:val="0049402A"/>
    <w:rsid w:val="0049557F"/>
    <w:rsid w:val="004956BB"/>
    <w:rsid w:val="004962F8"/>
    <w:rsid w:val="004972A0"/>
    <w:rsid w:val="004974F7"/>
    <w:rsid w:val="00497D0A"/>
    <w:rsid w:val="00497F73"/>
    <w:rsid w:val="004A0EA0"/>
    <w:rsid w:val="004A21EC"/>
    <w:rsid w:val="004A290B"/>
    <w:rsid w:val="004A3557"/>
    <w:rsid w:val="004A3B60"/>
    <w:rsid w:val="004A3F55"/>
    <w:rsid w:val="004A3F9F"/>
    <w:rsid w:val="004A42C2"/>
    <w:rsid w:val="004A4955"/>
    <w:rsid w:val="004A69F9"/>
    <w:rsid w:val="004A7658"/>
    <w:rsid w:val="004B14D8"/>
    <w:rsid w:val="004B2791"/>
    <w:rsid w:val="004B549C"/>
    <w:rsid w:val="004B5FAD"/>
    <w:rsid w:val="004B670F"/>
    <w:rsid w:val="004B6B01"/>
    <w:rsid w:val="004B753E"/>
    <w:rsid w:val="004B7E57"/>
    <w:rsid w:val="004C07AA"/>
    <w:rsid w:val="004C0D07"/>
    <w:rsid w:val="004C2759"/>
    <w:rsid w:val="004C3B76"/>
    <w:rsid w:val="004C3F0D"/>
    <w:rsid w:val="004C49C9"/>
    <w:rsid w:val="004C4EE3"/>
    <w:rsid w:val="004C69D4"/>
    <w:rsid w:val="004D11DE"/>
    <w:rsid w:val="004D15BC"/>
    <w:rsid w:val="004D1F5D"/>
    <w:rsid w:val="004D2887"/>
    <w:rsid w:val="004D40CB"/>
    <w:rsid w:val="004D6DDD"/>
    <w:rsid w:val="004D6ECA"/>
    <w:rsid w:val="004D7282"/>
    <w:rsid w:val="004D754F"/>
    <w:rsid w:val="004E07C0"/>
    <w:rsid w:val="004E0A4E"/>
    <w:rsid w:val="004E0B9B"/>
    <w:rsid w:val="004E1466"/>
    <w:rsid w:val="004E169D"/>
    <w:rsid w:val="004E3014"/>
    <w:rsid w:val="004E3E60"/>
    <w:rsid w:val="004E4A91"/>
    <w:rsid w:val="004E5D40"/>
    <w:rsid w:val="004E5E47"/>
    <w:rsid w:val="004E5EEF"/>
    <w:rsid w:val="004E7647"/>
    <w:rsid w:val="004E7875"/>
    <w:rsid w:val="004F0B05"/>
    <w:rsid w:val="004F0F46"/>
    <w:rsid w:val="004F1312"/>
    <w:rsid w:val="004F253A"/>
    <w:rsid w:val="004F3693"/>
    <w:rsid w:val="004F412B"/>
    <w:rsid w:val="004F501D"/>
    <w:rsid w:val="004F514F"/>
    <w:rsid w:val="004F7C5F"/>
    <w:rsid w:val="004F7F9F"/>
    <w:rsid w:val="005000A4"/>
    <w:rsid w:val="0050084B"/>
    <w:rsid w:val="00500B59"/>
    <w:rsid w:val="00501375"/>
    <w:rsid w:val="0050230B"/>
    <w:rsid w:val="00502585"/>
    <w:rsid w:val="005027B9"/>
    <w:rsid w:val="00502E48"/>
    <w:rsid w:val="00503444"/>
    <w:rsid w:val="005039B3"/>
    <w:rsid w:val="00504108"/>
    <w:rsid w:val="00504239"/>
    <w:rsid w:val="00504D38"/>
    <w:rsid w:val="0050509B"/>
    <w:rsid w:val="005052A6"/>
    <w:rsid w:val="0050533B"/>
    <w:rsid w:val="00506AC8"/>
    <w:rsid w:val="00506F60"/>
    <w:rsid w:val="00511981"/>
    <w:rsid w:val="00512441"/>
    <w:rsid w:val="005137F5"/>
    <w:rsid w:val="00514930"/>
    <w:rsid w:val="00514968"/>
    <w:rsid w:val="00514C91"/>
    <w:rsid w:val="00514F9B"/>
    <w:rsid w:val="005155B9"/>
    <w:rsid w:val="005157BA"/>
    <w:rsid w:val="00516057"/>
    <w:rsid w:val="00516EA4"/>
    <w:rsid w:val="005179DE"/>
    <w:rsid w:val="00520E04"/>
    <w:rsid w:val="00521ACE"/>
    <w:rsid w:val="00522E8F"/>
    <w:rsid w:val="00523423"/>
    <w:rsid w:val="005256FD"/>
    <w:rsid w:val="005272DE"/>
    <w:rsid w:val="005274DA"/>
    <w:rsid w:val="00527C5E"/>
    <w:rsid w:val="005303A6"/>
    <w:rsid w:val="0053051D"/>
    <w:rsid w:val="005308A6"/>
    <w:rsid w:val="00531C96"/>
    <w:rsid w:val="00532251"/>
    <w:rsid w:val="00532DE9"/>
    <w:rsid w:val="00532F28"/>
    <w:rsid w:val="00534095"/>
    <w:rsid w:val="00534A36"/>
    <w:rsid w:val="00534C68"/>
    <w:rsid w:val="00535030"/>
    <w:rsid w:val="005379AF"/>
    <w:rsid w:val="00537CD0"/>
    <w:rsid w:val="0054069C"/>
    <w:rsid w:val="005408BE"/>
    <w:rsid w:val="005411DA"/>
    <w:rsid w:val="00541F94"/>
    <w:rsid w:val="00542566"/>
    <w:rsid w:val="00542BFF"/>
    <w:rsid w:val="005432EE"/>
    <w:rsid w:val="00543CB8"/>
    <w:rsid w:val="00543CCA"/>
    <w:rsid w:val="00545CF4"/>
    <w:rsid w:val="005463EF"/>
    <w:rsid w:val="00547DFE"/>
    <w:rsid w:val="00550478"/>
    <w:rsid w:val="00550FDD"/>
    <w:rsid w:val="00553387"/>
    <w:rsid w:val="005547E1"/>
    <w:rsid w:val="0055484C"/>
    <w:rsid w:val="00554ABC"/>
    <w:rsid w:val="00555619"/>
    <w:rsid w:val="00556D05"/>
    <w:rsid w:val="00557692"/>
    <w:rsid w:val="005600C1"/>
    <w:rsid w:val="00560181"/>
    <w:rsid w:val="005604C8"/>
    <w:rsid w:val="005605FB"/>
    <w:rsid w:val="00560F4D"/>
    <w:rsid w:val="005614FE"/>
    <w:rsid w:val="005624B9"/>
    <w:rsid w:val="00562B21"/>
    <w:rsid w:val="00562D9D"/>
    <w:rsid w:val="005635D8"/>
    <w:rsid w:val="005635EC"/>
    <w:rsid w:val="00563A9D"/>
    <w:rsid w:val="005640CB"/>
    <w:rsid w:val="0056412F"/>
    <w:rsid w:val="00564134"/>
    <w:rsid w:val="005648C9"/>
    <w:rsid w:val="00564F6E"/>
    <w:rsid w:val="00565474"/>
    <w:rsid w:val="005655BE"/>
    <w:rsid w:val="00565B8F"/>
    <w:rsid w:val="005667A9"/>
    <w:rsid w:val="0056748C"/>
    <w:rsid w:val="00567D7A"/>
    <w:rsid w:val="00567F2D"/>
    <w:rsid w:val="00570081"/>
    <w:rsid w:val="0057197F"/>
    <w:rsid w:val="00571A48"/>
    <w:rsid w:val="00571B9C"/>
    <w:rsid w:val="00572687"/>
    <w:rsid w:val="00573C95"/>
    <w:rsid w:val="00574840"/>
    <w:rsid w:val="00575462"/>
    <w:rsid w:val="00576199"/>
    <w:rsid w:val="0057628C"/>
    <w:rsid w:val="005763BF"/>
    <w:rsid w:val="0057717F"/>
    <w:rsid w:val="00577723"/>
    <w:rsid w:val="005779AD"/>
    <w:rsid w:val="00581E80"/>
    <w:rsid w:val="00582E99"/>
    <w:rsid w:val="00583BE7"/>
    <w:rsid w:val="00583C50"/>
    <w:rsid w:val="0058620C"/>
    <w:rsid w:val="00586D24"/>
    <w:rsid w:val="00587750"/>
    <w:rsid w:val="0059075D"/>
    <w:rsid w:val="00590BED"/>
    <w:rsid w:val="00591C4A"/>
    <w:rsid w:val="00592172"/>
    <w:rsid w:val="00592487"/>
    <w:rsid w:val="00592C82"/>
    <w:rsid w:val="005933EC"/>
    <w:rsid w:val="00593B40"/>
    <w:rsid w:val="00595720"/>
    <w:rsid w:val="00596963"/>
    <w:rsid w:val="0059699E"/>
    <w:rsid w:val="00596A09"/>
    <w:rsid w:val="00596F6F"/>
    <w:rsid w:val="00597D58"/>
    <w:rsid w:val="00597EDB"/>
    <w:rsid w:val="005A163B"/>
    <w:rsid w:val="005A1CC8"/>
    <w:rsid w:val="005A1F63"/>
    <w:rsid w:val="005A4291"/>
    <w:rsid w:val="005A4BED"/>
    <w:rsid w:val="005A4C08"/>
    <w:rsid w:val="005A4D27"/>
    <w:rsid w:val="005A5307"/>
    <w:rsid w:val="005A612C"/>
    <w:rsid w:val="005A616E"/>
    <w:rsid w:val="005A676B"/>
    <w:rsid w:val="005A6E99"/>
    <w:rsid w:val="005A7713"/>
    <w:rsid w:val="005A798B"/>
    <w:rsid w:val="005A7DA3"/>
    <w:rsid w:val="005A7E86"/>
    <w:rsid w:val="005B0AE1"/>
    <w:rsid w:val="005B0DF0"/>
    <w:rsid w:val="005B1311"/>
    <w:rsid w:val="005B242B"/>
    <w:rsid w:val="005B24E5"/>
    <w:rsid w:val="005B5181"/>
    <w:rsid w:val="005B587A"/>
    <w:rsid w:val="005B7253"/>
    <w:rsid w:val="005C02AA"/>
    <w:rsid w:val="005C0B61"/>
    <w:rsid w:val="005C1047"/>
    <w:rsid w:val="005C1F7A"/>
    <w:rsid w:val="005C217C"/>
    <w:rsid w:val="005C24A5"/>
    <w:rsid w:val="005C2C5D"/>
    <w:rsid w:val="005C444F"/>
    <w:rsid w:val="005C5AD4"/>
    <w:rsid w:val="005C5C1E"/>
    <w:rsid w:val="005C5EA3"/>
    <w:rsid w:val="005C6170"/>
    <w:rsid w:val="005C6456"/>
    <w:rsid w:val="005C737A"/>
    <w:rsid w:val="005D02DE"/>
    <w:rsid w:val="005D0AFD"/>
    <w:rsid w:val="005D0D1D"/>
    <w:rsid w:val="005D0F41"/>
    <w:rsid w:val="005D26F5"/>
    <w:rsid w:val="005D37D1"/>
    <w:rsid w:val="005D47E7"/>
    <w:rsid w:val="005D47F6"/>
    <w:rsid w:val="005D4B5A"/>
    <w:rsid w:val="005D62F2"/>
    <w:rsid w:val="005D6878"/>
    <w:rsid w:val="005D6AAA"/>
    <w:rsid w:val="005D6D6B"/>
    <w:rsid w:val="005E0976"/>
    <w:rsid w:val="005E0C23"/>
    <w:rsid w:val="005E12A7"/>
    <w:rsid w:val="005E24F8"/>
    <w:rsid w:val="005E2940"/>
    <w:rsid w:val="005E2B2C"/>
    <w:rsid w:val="005E2BD3"/>
    <w:rsid w:val="005E2DAD"/>
    <w:rsid w:val="005E36AA"/>
    <w:rsid w:val="005E67B5"/>
    <w:rsid w:val="005E6D65"/>
    <w:rsid w:val="005E6E8D"/>
    <w:rsid w:val="005E77A7"/>
    <w:rsid w:val="005F0330"/>
    <w:rsid w:val="005F05F4"/>
    <w:rsid w:val="005F32CF"/>
    <w:rsid w:val="005F6454"/>
    <w:rsid w:val="005F6D42"/>
    <w:rsid w:val="00600552"/>
    <w:rsid w:val="00600DF6"/>
    <w:rsid w:val="0060103B"/>
    <w:rsid w:val="00601394"/>
    <w:rsid w:val="00601DC4"/>
    <w:rsid w:val="00602E8D"/>
    <w:rsid w:val="006030E7"/>
    <w:rsid w:val="00603ED3"/>
    <w:rsid w:val="006040C2"/>
    <w:rsid w:val="00604789"/>
    <w:rsid w:val="0060516C"/>
    <w:rsid w:val="00605A76"/>
    <w:rsid w:val="00605FC7"/>
    <w:rsid w:val="00606328"/>
    <w:rsid w:val="00607489"/>
    <w:rsid w:val="006077F6"/>
    <w:rsid w:val="00607C92"/>
    <w:rsid w:val="006104A1"/>
    <w:rsid w:val="0061075A"/>
    <w:rsid w:val="006107DF"/>
    <w:rsid w:val="0061083E"/>
    <w:rsid w:val="00610A20"/>
    <w:rsid w:val="0061217E"/>
    <w:rsid w:val="00612309"/>
    <w:rsid w:val="00612FB5"/>
    <w:rsid w:val="006134E1"/>
    <w:rsid w:val="00613F83"/>
    <w:rsid w:val="00615EAC"/>
    <w:rsid w:val="00617F31"/>
    <w:rsid w:val="006205AE"/>
    <w:rsid w:val="00620DB2"/>
    <w:rsid w:val="00621722"/>
    <w:rsid w:val="00621FE5"/>
    <w:rsid w:val="00622486"/>
    <w:rsid w:val="00622D3A"/>
    <w:rsid w:val="0062330F"/>
    <w:rsid w:val="00623773"/>
    <w:rsid w:val="00623945"/>
    <w:rsid w:val="00624F91"/>
    <w:rsid w:val="00625850"/>
    <w:rsid w:val="00625B56"/>
    <w:rsid w:val="006260DD"/>
    <w:rsid w:val="00626ABC"/>
    <w:rsid w:val="00626F0B"/>
    <w:rsid w:val="0062737A"/>
    <w:rsid w:val="006273F7"/>
    <w:rsid w:val="00627A5C"/>
    <w:rsid w:val="00630349"/>
    <w:rsid w:val="006313DB"/>
    <w:rsid w:val="00632E54"/>
    <w:rsid w:val="0063356F"/>
    <w:rsid w:val="00633583"/>
    <w:rsid w:val="00633E7D"/>
    <w:rsid w:val="00634311"/>
    <w:rsid w:val="00634519"/>
    <w:rsid w:val="0063487B"/>
    <w:rsid w:val="006354EE"/>
    <w:rsid w:val="006357AE"/>
    <w:rsid w:val="00635D4F"/>
    <w:rsid w:val="00636FD9"/>
    <w:rsid w:val="006377B4"/>
    <w:rsid w:val="006411DF"/>
    <w:rsid w:val="00641214"/>
    <w:rsid w:val="00641A55"/>
    <w:rsid w:val="00643361"/>
    <w:rsid w:val="00643E99"/>
    <w:rsid w:val="006472C3"/>
    <w:rsid w:val="0065060D"/>
    <w:rsid w:val="006509C5"/>
    <w:rsid w:val="0065184E"/>
    <w:rsid w:val="0065246C"/>
    <w:rsid w:val="00653D0B"/>
    <w:rsid w:val="0065438C"/>
    <w:rsid w:val="0065624C"/>
    <w:rsid w:val="006562EE"/>
    <w:rsid w:val="0065681E"/>
    <w:rsid w:val="006578C1"/>
    <w:rsid w:val="00660F7D"/>
    <w:rsid w:val="00661295"/>
    <w:rsid w:val="00661CEF"/>
    <w:rsid w:val="00662FD4"/>
    <w:rsid w:val="00663CA9"/>
    <w:rsid w:val="00663EE6"/>
    <w:rsid w:val="00664AA0"/>
    <w:rsid w:val="006650B1"/>
    <w:rsid w:val="00665A8E"/>
    <w:rsid w:val="006706BB"/>
    <w:rsid w:val="00670C97"/>
    <w:rsid w:val="00671265"/>
    <w:rsid w:val="00671659"/>
    <w:rsid w:val="006717A2"/>
    <w:rsid w:val="0067199C"/>
    <w:rsid w:val="0067220A"/>
    <w:rsid w:val="00672732"/>
    <w:rsid w:val="006728EC"/>
    <w:rsid w:val="00672FDA"/>
    <w:rsid w:val="006733DD"/>
    <w:rsid w:val="00673FE1"/>
    <w:rsid w:val="00675EF4"/>
    <w:rsid w:val="0067736C"/>
    <w:rsid w:val="006807B8"/>
    <w:rsid w:val="00681849"/>
    <w:rsid w:val="00682010"/>
    <w:rsid w:val="006834C4"/>
    <w:rsid w:val="0068357D"/>
    <w:rsid w:val="0068450A"/>
    <w:rsid w:val="00684514"/>
    <w:rsid w:val="00684E1E"/>
    <w:rsid w:val="00684F2B"/>
    <w:rsid w:val="006870C6"/>
    <w:rsid w:val="006870E4"/>
    <w:rsid w:val="0069076D"/>
    <w:rsid w:val="00691019"/>
    <w:rsid w:val="006915CB"/>
    <w:rsid w:val="00692F70"/>
    <w:rsid w:val="006934AD"/>
    <w:rsid w:val="006938D4"/>
    <w:rsid w:val="00694671"/>
    <w:rsid w:val="006953EA"/>
    <w:rsid w:val="006958B9"/>
    <w:rsid w:val="00695D8D"/>
    <w:rsid w:val="0069632C"/>
    <w:rsid w:val="00696536"/>
    <w:rsid w:val="006968D7"/>
    <w:rsid w:val="006969F4"/>
    <w:rsid w:val="00696D23"/>
    <w:rsid w:val="006975C6"/>
    <w:rsid w:val="0069793E"/>
    <w:rsid w:val="006A09AD"/>
    <w:rsid w:val="006A0BA7"/>
    <w:rsid w:val="006A1BE2"/>
    <w:rsid w:val="006A1C3B"/>
    <w:rsid w:val="006A2061"/>
    <w:rsid w:val="006A2C16"/>
    <w:rsid w:val="006A3D45"/>
    <w:rsid w:val="006A4C08"/>
    <w:rsid w:val="006A509E"/>
    <w:rsid w:val="006A52BD"/>
    <w:rsid w:val="006A7285"/>
    <w:rsid w:val="006B0217"/>
    <w:rsid w:val="006B0550"/>
    <w:rsid w:val="006B1467"/>
    <w:rsid w:val="006B2884"/>
    <w:rsid w:val="006B319C"/>
    <w:rsid w:val="006B4036"/>
    <w:rsid w:val="006B45A1"/>
    <w:rsid w:val="006B4B0C"/>
    <w:rsid w:val="006B5496"/>
    <w:rsid w:val="006B6232"/>
    <w:rsid w:val="006B6503"/>
    <w:rsid w:val="006C028E"/>
    <w:rsid w:val="006C466B"/>
    <w:rsid w:val="006C4DD7"/>
    <w:rsid w:val="006C5181"/>
    <w:rsid w:val="006C5410"/>
    <w:rsid w:val="006C5839"/>
    <w:rsid w:val="006C65FC"/>
    <w:rsid w:val="006C66A0"/>
    <w:rsid w:val="006C7AF8"/>
    <w:rsid w:val="006C7D22"/>
    <w:rsid w:val="006D25D4"/>
    <w:rsid w:val="006D4071"/>
    <w:rsid w:val="006D52EB"/>
    <w:rsid w:val="006D666E"/>
    <w:rsid w:val="006D76B0"/>
    <w:rsid w:val="006E103B"/>
    <w:rsid w:val="006E11E4"/>
    <w:rsid w:val="006E2010"/>
    <w:rsid w:val="006E2A79"/>
    <w:rsid w:val="006E2C20"/>
    <w:rsid w:val="006E2CF5"/>
    <w:rsid w:val="006E2DCD"/>
    <w:rsid w:val="006E396F"/>
    <w:rsid w:val="006E3A04"/>
    <w:rsid w:val="006E448C"/>
    <w:rsid w:val="006E4641"/>
    <w:rsid w:val="006E5F01"/>
    <w:rsid w:val="006E5FAA"/>
    <w:rsid w:val="006E67F4"/>
    <w:rsid w:val="006E7745"/>
    <w:rsid w:val="006E7D0A"/>
    <w:rsid w:val="006F0184"/>
    <w:rsid w:val="006F0912"/>
    <w:rsid w:val="006F0E0A"/>
    <w:rsid w:val="006F1977"/>
    <w:rsid w:val="006F1C39"/>
    <w:rsid w:val="006F212A"/>
    <w:rsid w:val="006F2568"/>
    <w:rsid w:val="006F3322"/>
    <w:rsid w:val="006F428C"/>
    <w:rsid w:val="006F4713"/>
    <w:rsid w:val="006F6EF6"/>
    <w:rsid w:val="006F708D"/>
    <w:rsid w:val="006F73CF"/>
    <w:rsid w:val="006F7C73"/>
    <w:rsid w:val="006F7DD7"/>
    <w:rsid w:val="00700627"/>
    <w:rsid w:val="00700D0E"/>
    <w:rsid w:val="007013EF"/>
    <w:rsid w:val="0070187A"/>
    <w:rsid w:val="00702385"/>
    <w:rsid w:val="00702804"/>
    <w:rsid w:val="00702AE3"/>
    <w:rsid w:val="00702CED"/>
    <w:rsid w:val="007034F9"/>
    <w:rsid w:val="007036F7"/>
    <w:rsid w:val="00703B8F"/>
    <w:rsid w:val="0070512E"/>
    <w:rsid w:val="007051F5"/>
    <w:rsid w:val="00705435"/>
    <w:rsid w:val="00706C3E"/>
    <w:rsid w:val="00707264"/>
    <w:rsid w:val="007078BE"/>
    <w:rsid w:val="00707E64"/>
    <w:rsid w:val="00707EFD"/>
    <w:rsid w:val="00710068"/>
    <w:rsid w:val="00710B2A"/>
    <w:rsid w:val="00710E1C"/>
    <w:rsid w:val="007125B4"/>
    <w:rsid w:val="00713EF0"/>
    <w:rsid w:val="0071475E"/>
    <w:rsid w:val="00714E71"/>
    <w:rsid w:val="0071562F"/>
    <w:rsid w:val="00715B68"/>
    <w:rsid w:val="00716429"/>
    <w:rsid w:val="00716D21"/>
    <w:rsid w:val="007171D4"/>
    <w:rsid w:val="00717EC1"/>
    <w:rsid w:val="0072047C"/>
    <w:rsid w:val="007215D0"/>
    <w:rsid w:val="007216A1"/>
    <w:rsid w:val="00721744"/>
    <w:rsid w:val="00721B27"/>
    <w:rsid w:val="00722DE4"/>
    <w:rsid w:val="00722FFC"/>
    <w:rsid w:val="00723E45"/>
    <w:rsid w:val="007240C2"/>
    <w:rsid w:val="007241EC"/>
    <w:rsid w:val="00725740"/>
    <w:rsid w:val="00726B32"/>
    <w:rsid w:val="00727759"/>
    <w:rsid w:val="00727FCB"/>
    <w:rsid w:val="00731959"/>
    <w:rsid w:val="00731F05"/>
    <w:rsid w:val="0073219D"/>
    <w:rsid w:val="00732BB8"/>
    <w:rsid w:val="00732DD3"/>
    <w:rsid w:val="007333F0"/>
    <w:rsid w:val="00733EB3"/>
    <w:rsid w:val="0073454E"/>
    <w:rsid w:val="00735492"/>
    <w:rsid w:val="007356B0"/>
    <w:rsid w:val="007365FC"/>
    <w:rsid w:val="00736FDB"/>
    <w:rsid w:val="00736FDC"/>
    <w:rsid w:val="00737142"/>
    <w:rsid w:val="0073723E"/>
    <w:rsid w:val="00737B0D"/>
    <w:rsid w:val="00737D6A"/>
    <w:rsid w:val="007408F6"/>
    <w:rsid w:val="007413A0"/>
    <w:rsid w:val="0074190D"/>
    <w:rsid w:val="0074231E"/>
    <w:rsid w:val="00742F88"/>
    <w:rsid w:val="00742FC4"/>
    <w:rsid w:val="007442FD"/>
    <w:rsid w:val="00744919"/>
    <w:rsid w:val="00744B93"/>
    <w:rsid w:val="00744F30"/>
    <w:rsid w:val="00745D5C"/>
    <w:rsid w:val="00747367"/>
    <w:rsid w:val="0075005C"/>
    <w:rsid w:val="007503D9"/>
    <w:rsid w:val="00751147"/>
    <w:rsid w:val="0075249B"/>
    <w:rsid w:val="00752A89"/>
    <w:rsid w:val="00752C08"/>
    <w:rsid w:val="00752EAF"/>
    <w:rsid w:val="0075359C"/>
    <w:rsid w:val="007540DB"/>
    <w:rsid w:val="007542A8"/>
    <w:rsid w:val="0075442B"/>
    <w:rsid w:val="0075494D"/>
    <w:rsid w:val="00754C2A"/>
    <w:rsid w:val="00754F05"/>
    <w:rsid w:val="007552AD"/>
    <w:rsid w:val="00756682"/>
    <w:rsid w:val="00756D0F"/>
    <w:rsid w:val="00757B07"/>
    <w:rsid w:val="0076143E"/>
    <w:rsid w:val="00761AAC"/>
    <w:rsid w:val="007634B8"/>
    <w:rsid w:val="00763DA3"/>
    <w:rsid w:val="0076640A"/>
    <w:rsid w:val="0076717F"/>
    <w:rsid w:val="007701C8"/>
    <w:rsid w:val="00771667"/>
    <w:rsid w:val="00771AD4"/>
    <w:rsid w:val="007747B8"/>
    <w:rsid w:val="007767E7"/>
    <w:rsid w:val="0077698E"/>
    <w:rsid w:val="007819AA"/>
    <w:rsid w:val="00781A2E"/>
    <w:rsid w:val="00781F40"/>
    <w:rsid w:val="00782539"/>
    <w:rsid w:val="0078358C"/>
    <w:rsid w:val="00783AA0"/>
    <w:rsid w:val="0078525C"/>
    <w:rsid w:val="007863A3"/>
    <w:rsid w:val="007877C3"/>
    <w:rsid w:val="00791340"/>
    <w:rsid w:val="0079272D"/>
    <w:rsid w:val="007928FB"/>
    <w:rsid w:val="007930AA"/>
    <w:rsid w:val="0079328D"/>
    <w:rsid w:val="0079341C"/>
    <w:rsid w:val="0079379A"/>
    <w:rsid w:val="007945C5"/>
    <w:rsid w:val="00794C00"/>
    <w:rsid w:val="00795D57"/>
    <w:rsid w:val="0079668C"/>
    <w:rsid w:val="00796C34"/>
    <w:rsid w:val="00797157"/>
    <w:rsid w:val="007A03BC"/>
    <w:rsid w:val="007A03C9"/>
    <w:rsid w:val="007A1EB3"/>
    <w:rsid w:val="007A2AA5"/>
    <w:rsid w:val="007A3127"/>
    <w:rsid w:val="007A34C8"/>
    <w:rsid w:val="007A38AC"/>
    <w:rsid w:val="007A499C"/>
    <w:rsid w:val="007A4A38"/>
    <w:rsid w:val="007A5D8B"/>
    <w:rsid w:val="007A68B3"/>
    <w:rsid w:val="007A6FCC"/>
    <w:rsid w:val="007A7419"/>
    <w:rsid w:val="007A7DC7"/>
    <w:rsid w:val="007B0151"/>
    <w:rsid w:val="007B0900"/>
    <w:rsid w:val="007B166D"/>
    <w:rsid w:val="007B241C"/>
    <w:rsid w:val="007B2446"/>
    <w:rsid w:val="007B2C1E"/>
    <w:rsid w:val="007B3681"/>
    <w:rsid w:val="007B44D7"/>
    <w:rsid w:val="007B736B"/>
    <w:rsid w:val="007C01AF"/>
    <w:rsid w:val="007C03C4"/>
    <w:rsid w:val="007C147B"/>
    <w:rsid w:val="007C1961"/>
    <w:rsid w:val="007C21C3"/>
    <w:rsid w:val="007C30C1"/>
    <w:rsid w:val="007C3682"/>
    <w:rsid w:val="007C3B32"/>
    <w:rsid w:val="007C3E60"/>
    <w:rsid w:val="007C411A"/>
    <w:rsid w:val="007C4BC8"/>
    <w:rsid w:val="007C4FC3"/>
    <w:rsid w:val="007C6BB1"/>
    <w:rsid w:val="007C6DF5"/>
    <w:rsid w:val="007C704B"/>
    <w:rsid w:val="007D0592"/>
    <w:rsid w:val="007D0612"/>
    <w:rsid w:val="007D1591"/>
    <w:rsid w:val="007D36D4"/>
    <w:rsid w:val="007D447C"/>
    <w:rsid w:val="007D57A2"/>
    <w:rsid w:val="007D6342"/>
    <w:rsid w:val="007D7CAA"/>
    <w:rsid w:val="007D7DE8"/>
    <w:rsid w:val="007E0B2F"/>
    <w:rsid w:val="007E0ECD"/>
    <w:rsid w:val="007E123C"/>
    <w:rsid w:val="007E301F"/>
    <w:rsid w:val="007E395A"/>
    <w:rsid w:val="007E4B83"/>
    <w:rsid w:val="007E5266"/>
    <w:rsid w:val="007E584A"/>
    <w:rsid w:val="007E5B04"/>
    <w:rsid w:val="007E5D77"/>
    <w:rsid w:val="007E6EEE"/>
    <w:rsid w:val="007E74D2"/>
    <w:rsid w:val="007E78AB"/>
    <w:rsid w:val="007E7FAF"/>
    <w:rsid w:val="007F0C18"/>
    <w:rsid w:val="007F212C"/>
    <w:rsid w:val="007F267C"/>
    <w:rsid w:val="007F279B"/>
    <w:rsid w:val="007F3026"/>
    <w:rsid w:val="007F3508"/>
    <w:rsid w:val="007F4B5F"/>
    <w:rsid w:val="007F5E03"/>
    <w:rsid w:val="007F5ED6"/>
    <w:rsid w:val="007F6424"/>
    <w:rsid w:val="007F6CA8"/>
    <w:rsid w:val="007F7396"/>
    <w:rsid w:val="00800CC0"/>
    <w:rsid w:val="00800CFF"/>
    <w:rsid w:val="00800D7D"/>
    <w:rsid w:val="0080144D"/>
    <w:rsid w:val="00801D63"/>
    <w:rsid w:val="0080220C"/>
    <w:rsid w:val="00803441"/>
    <w:rsid w:val="0080358F"/>
    <w:rsid w:val="00803D7C"/>
    <w:rsid w:val="008059BA"/>
    <w:rsid w:val="00806D41"/>
    <w:rsid w:val="00811B80"/>
    <w:rsid w:val="00812F12"/>
    <w:rsid w:val="0081431E"/>
    <w:rsid w:val="0081576B"/>
    <w:rsid w:val="008168E6"/>
    <w:rsid w:val="00816D5E"/>
    <w:rsid w:val="00817539"/>
    <w:rsid w:val="008175B0"/>
    <w:rsid w:val="0082120E"/>
    <w:rsid w:val="00821360"/>
    <w:rsid w:val="00821D30"/>
    <w:rsid w:val="00822FD5"/>
    <w:rsid w:val="0082358E"/>
    <w:rsid w:val="00823B78"/>
    <w:rsid w:val="00823EFC"/>
    <w:rsid w:val="0082448D"/>
    <w:rsid w:val="00824AC8"/>
    <w:rsid w:val="00824C69"/>
    <w:rsid w:val="00824D5A"/>
    <w:rsid w:val="00826F92"/>
    <w:rsid w:val="008277D2"/>
    <w:rsid w:val="00830011"/>
    <w:rsid w:val="00830596"/>
    <w:rsid w:val="0083177D"/>
    <w:rsid w:val="008318A0"/>
    <w:rsid w:val="00831FB8"/>
    <w:rsid w:val="00832500"/>
    <w:rsid w:val="00832640"/>
    <w:rsid w:val="00832B2D"/>
    <w:rsid w:val="008342E6"/>
    <w:rsid w:val="00834E27"/>
    <w:rsid w:val="008368B6"/>
    <w:rsid w:val="00836A41"/>
    <w:rsid w:val="00836E6E"/>
    <w:rsid w:val="00837156"/>
    <w:rsid w:val="00837354"/>
    <w:rsid w:val="008377A1"/>
    <w:rsid w:val="00840B83"/>
    <w:rsid w:val="008420D1"/>
    <w:rsid w:val="00842687"/>
    <w:rsid w:val="00842D30"/>
    <w:rsid w:val="00842E09"/>
    <w:rsid w:val="00842EFF"/>
    <w:rsid w:val="00842FA3"/>
    <w:rsid w:val="00843022"/>
    <w:rsid w:val="00844119"/>
    <w:rsid w:val="00844F20"/>
    <w:rsid w:val="008460F2"/>
    <w:rsid w:val="00846213"/>
    <w:rsid w:val="00846871"/>
    <w:rsid w:val="00846C0A"/>
    <w:rsid w:val="008475DF"/>
    <w:rsid w:val="008475EA"/>
    <w:rsid w:val="00847E61"/>
    <w:rsid w:val="00850115"/>
    <w:rsid w:val="0085045F"/>
    <w:rsid w:val="008526BC"/>
    <w:rsid w:val="008526ED"/>
    <w:rsid w:val="00852FA6"/>
    <w:rsid w:val="00854144"/>
    <w:rsid w:val="00855232"/>
    <w:rsid w:val="0085558D"/>
    <w:rsid w:val="00855E09"/>
    <w:rsid w:val="00855F89"/>
    <w:rsid w:val="00856120"/>
    <w:rsid w:val="00856250"/>
    <w:rsid w:val="008572AB"/>
    <w:rsid w:val="0085764C"/>
    <w:rsid w:val="00857A9B"/>
    <w:rsid w:val="0086303C"/>
    <w:rsid w:val="00863D3F"/>
    <w:rsid w:val="00864337"/>
    <w:rsid w:val="00864E6B"/>
    <w:rsid w:val="008656CC"/>
    <w:rsid w:val="00867C69"/>
    <w:rsid w:val="00870372"/>
    <w:rsid w:val="00870D98"/>
    <w:rsid w:val="008718F3"/>
    <w:rsid w:val="008726A7"/>
    <w:rsid w:val="0087327B"/>
    <w:rsid w:val="0087333A"/>
    <w:rsid w:val="0087533D"/>
    <w:rsid w:val="00875A72"/>
    <w:rsid w:val="00876C87"/>
    <w:rsid w:val="00876CD5"/>
    <w:rsid w:val="00877D8D"/>
    <w:rsid w:val="008804F8"/>
    <w:rsid w:val="0088071A"/>
    <w:rsid w:val="00880BA1"/>
    <w:rsid w:val="00881884"/>
    <w:rsid w:val="008825E3"/>
    <w:rsid w:val="008830B2"/>
    <w:rsid w:val="00884B6E"/>
    <w:rsid w:val="00885A61"/>
    <w:rsid w:val="00885F39"/>
    <w:rsid w:val="0088726E"/>
    <w:rsid w:val="008875A5"/>
    <w:rsid w:val="00887AFC"/>
    <w:rsid w:val="00890B4C"/>
    <w:rsid w:val="00891217"/>
    <w:rsid w:val="008919D8"/>
    <w:rsid w:val="008925C0"/>
    <w:rsid w:val="008925FD"/>
    <w:rsid w:val="00892A93"/>
    <w:rsid w:val="0089316A"/>
    <w:rsid w:val="0089405E"/>
    <w:rsid w:val="00894177"/>
    <w:rsid w:val="00895086"/>
    <w:rsid w:val="008957E6"/>
    <w:rsid w:val="00896552"/>
    <w:rsid w:val="00897CDA"/>
    <w:rsid w:val="00897EE4"/>
    <w:rsid w:val="008A0802"/>
    <w:rsid w:val="008A13D8"/>
    <w:rsid w:val="008A1550"/>
    <w:rsid w:val="008A1902"/>
    <w:rsid w:val="008A1DFA"/>
    <w:rsid w:val="008A2B2A"/>
    <w:rsid w:val="008A4424"/>
    <w:rsid w:val="008A4858"/>
    <w:rsid w:val="008A4A17"/>
    <w:rsid w:val="008A542B"/>
    <w:rsid w:val="008A5720"/>
    <w:rsid w:val="008A6190"/>
    <w:rsid w:val="008A6852"/>
    <w:rsid w:val="008A7DF0"/>
    <w:rsid w:val="008B0734"/>
    <w:rsid w:val="008B0B77"/>
    <w:rsid w:val="008B1630"/>
    <w:rsid w:val="008B16CB"/>
    <w:rsid w:val="008B1E60"/>
    <w:rsid w:val="008B20AA"/>
    <w:rsid w:val="008B238B"/>
    <w:rsid w:val="008B3143"/>
    <w:rsid w:val="008B3B69"/>
    <w:rsid w:val="008B5820"/>
    <w:rsid w:val="008B5D5B"/>
    <w:rsid w:val="008B5FEA"/>
    <w:rsid w:val="008B745D"/>
    <w:rsid w:val="008B7C17"/>
    <w:rsid w:val="008C0DCF"/>
    <w:rsid w:val="008C113F"/>
    <w:rsid w:val="008C1BB9"/>
    <w:rsid w:val="008C24F8"/>
    <w:rsid w:val="008C25D3"/>
    <w:rsid w:val="008C2E21"/>
    <w:rsid w:val="008C36A2"/>
    <w:rsid w:val="008C3D97"/>
    <w:rsid w:val="008C4A4E"/>
    <w:rsid w:val="008C50D1"/>
    <w:rsid w:val="008C5CFE"/>
    <w:rsid w:val="008C6FB2"/>
    <w:rsid w:val="008C7786"/>
    <w:rsid w:val="008C79A4"/>
    <w:rsid w:val="008C7AD4"/>
    <w:rsid w:val="008D04DD"/>
    <w:rsid w:val="008D0501"/>
    <w:rsid w:val="008D0F59"/>
    <w:rsid w:val="008D2F61"/>
    <w:rsid w:val="008D3E5E"/>
    <w:rsid w:val="008D40F2"/>
    <w:rsid w:val="008D42D1"/>
    <w:rsid w:val="008D5AD8"/>
    <w:rsid w:val="008D657B"/>
    <w:rsid w:val="008D7299"/>
    <w:rsid w:val="008E020F"/>
    <w:rsid w:val="008E0F42"/>
    <w:rsid w:val="008E1364"/>
    <w:rsid w:val="008E149A"/>
    <w:rsid w:val="008E1C8F"/>
    <w:rsid w:val="008E1F5C"/>
    <w:rsid w:val="008E2EE5"/>
    <w:rsid w:val="008E32EA"/>
    <w:rsid w:val="008E3308"/>
    <w:rsid w:val="008E3A89"/>
    <w:rsid w:val="008E49B3"/>
    <w:rsid w:val="008E4DA5"/>
    <w:rsid w:val="008E5316"/>
    <w:rsid w:val="008E5B05"/>
    <w:rsid w:val="008E62F7"/>
    <w:rsid w:val="008E63C6"/>
    <w:rsid w:val="008E67AE"/>
    <w:rsid w:val="008E6924"/>
    <w:rsid w:val="008E726F"/>
    <w:rsid w:val="008E7E77"/>
    <w:rsid w:val="008F0A93"/>
    <w:rsid w:val="008F142D"/>
    <w:rsid w:val="008F2D26"/>
    <w:rsid w:val="008F3332"/>
    <w:rsid w:val="008F404A"/>
    <w:rsid w:val="008F46A9"/>
    <w:rsid w:val="008F50DC"/>
    <w:rsid w:val="008F5398"/>
    <w:rsid w:val="008F59CA"/>
    <w:rsid w:val="008F5E93"/>
    <w:rsid w:val="008F744F"/>
    <w:rsid w:val="008F7CBA"/>
    <w:rsid w:val="0090005D"/>
    <w:rsid w:val="009017E6"/>
    <w:rsid w:val="009018DD"/>
    <w:rsid w:val="00901CF1"/>
    <w:rsid w:val="00901D2A"/>
    <w:rsid w:val="00902E72"/>
    <w:rsid w:val="00902FF0"/>
    <w:rsid w:val="00903293"/>
    <w:rsid w:val="00903A8B"/>
    <w:rsid w:val="00904485"/>
    <w:rsid w:val="00904C53"/>
    <w:rsid w:val="00905046"/>
    <w:rsid w:val="0090584B"/>
    <w:rsid w:val="009065A3"/>
    <w:rsid w:val="00912974"/>
    <w:rsid w:val="00912B9F"/>
    <w:rsid w:val="00912E70"/>
    <w:rsid w:val="00912F43"/>
    <w:rsid w:val="0091331A"/>
    <w:rsid w:val="0091410E"/>
    <w:rsid w:val="0091434B"/>
    <w:rsid w:val="009144A7"/>
    <w:rsid w:val="009147EF"/>
    <w:rsid w:val="009150F6"/>
    <w:rsid w:val="009151B7"/>
    <w:rsid w:val="00915D2D"/>
    <w:rsid w:val="009208E0"/>
    <w:rsid w:val="009217EB"/>
    <w:rsid w:val="00921971"/>
    <w:rsid w:val="00922566"/>
    <w:rsid w:val="00923019"/>
    <w:rsid w:val="00923402"/>
    <w:rsid w:val="009236B6"/>
    <w:rsid w:val="00923F34"/>
    <w:rsid w:val="0092664B"/>
    <w:rsid w:val="00926F51"/>
    <w:rsid w:val="00931328"/>
    <w:rsid w:val="0093221E"/>
    <w:rsid w:val="0093242A"/>
    <w:rsid w:val="009336D9"/>
    <w:rsid w:val="00934303"/>
    <w:rsid w:val="009348A5"/>
    <w:rsid w:val="00935F21"/>
    <w:rsid w:val="009363A6"/>
    <w:rsid w:val="00936D5F"/>
    <w:rsid w:val="009401EC"/>
    <w:rsid w:val="009402FA"/>
    <w:rsid w:val="00940E6C"/>
    <w:rsid w:val="00941864"/>
    <w:rsid w:val="009421FC"/>
    <w:rsid w:val="009424AD"/>
    <w:rsid w:val="009445FD"/>
    <w:rsid w:val="00946C94"/>
    <w:rsid w:val="00950596"/>
    <w:rsid w:val="009509B6"/>
    <w:rsid w:val="00951010"/>
    <w:rsid w:val="0095163D"/>
    <w:rsid w:val="009520AD"/>
    <w:rsid w:val="009525E1"/>
    <w:rsid w:val="00953540"/>
    <w:rsid w:val="00953787"/>
    <w:rsid w:val="0095385A"/>
    <w:rsid w:val="0095468A"/>
    <w:rsid w:val="00954EE3"/>
    <w:rsid w:val="009564AC"/>
    <w:rsid w:val="0095679D"/>
    <w:rsid w:val="00957EF7"/>
    <w:rsid w:val="00960733"/>
    <w:rsid w:val="0096121C"/>
    <w:rsid w:val="00962208"/>
    <w:rsid w:val="009633E4"/>
    <w:rsid w:val="0096376A"/>
    <w:rsid w:val="00963A2D"/>
    <w:rsid w:val="009644FD"/>
    <w:rsid w:val="009648E9"/>
    <w:rsid w:val="00964EE6"/>
    <w:rsid w:val="00965A49"/>
    <w:rsid w:val="00967909"/>
    <w:rsid w:val="0097052A"/>
    <w:rsid w:val="0097107A"/>
    <w:rsid w:val="009715BF"/>
    <w:rsid w:val="0097186B"/>
    <w:rsid w:val="00974228"/>
    <w:rsid w:val="0097466D"/>
    <w:rsid w:val="009752A2"/>
    <w:rsid w:val="00976B27"/>
    <w:rsid w:val="00976FD8"/>
    <w:rsid w:val="009772D7"/>
    <w:rsid w:val="0098014C"/>
    <w:rsid w:val="0098278E"/>
    <w:rsid w:val="00982BCF"/>
    <w:rsid w:val="00982ED3"/>
    <w:rsid w:val="009838B9"/>
    <w:rsid w:val="009850E9"/>
    <w:rsid w:val="00985403"/>
    <w:rsid w:val="00985849"/>
    <w:rsid w:val="009860B6"/>
    <w:rsid w:val="0098677B"/>
    <w:rsid w:val="00987734"/>
    <w:rsid w:val="00990064"/>
    <w:rsid w:val="00990A32"/>
    <w:rsid w:val="0099168A"/>
    <w:rsid w:val="0099276C"/>
    <w:rsid w:val="00992C01"/>
    <w:rsid w:val="00993415"/>
    <w:rsid w:val="00993FB9"/>
    <w:rsid w:val="00995735"/>
    <w:rsid w:val="00995F6F"/>
    <w:rsid w:val="009960AD"/>
    <w:rsid w:val="009960F5"/>
    <w:rsid w:val="00996B47"/>
    <w:rsid w:val="00996C03"/>
    <w:rsid w:val="00996D23"/>
    <w:rsid w:val="00996E33"/>
    <w:rsid w:val="009A03F8"/>
    <w:rsid w:val="009A06DA"/>
    <w:rsid w:val="009A1060"/>
    <w:rsid w:val="009A1593"/>
    <w:rsid w:val="009A3210"/>
    <w:rsid w:val="009A351A"/>
    <w:rsid w:val="009A3F13"/>
    <w:rsid w:val="009A5AD8"/>
    <w:rsid w:val="009A5B8A"/>
    <w:rsid w:val="009A6814"/>
    <w:rsid w:val="009A7480"/>
    <w:rsid w:val="009A7EB2"/>
    <w:rsid w:val="009B078B"/>
    <w:rsid w:val="009B1C70"/>
    <w:rsid w:val="009B1E2E"/>
    <w:rsid w:val="009B23A9"/>
    <w:rsid w:val="009B2824"/>
    <w:rsid w:val="009B2D7B"/>
    <w:rsid w:val="009B3BC8"/>
    <w:rsid w:val="009B4337"/>
    <w:rsid w:val="009B48F5"/>
    <w:rsid w:val="009B5A8F"/>
    <w:rsid w:val="009B6842"/>
    <w:rsid w:val="009C0101"/>
    <w:rsid w:val="009C0429"/>
    <w:rsid w:val="009C12EE"/>
    <w:rsid w:val="009C1EE8"/>
    <w:rsid w:val="009C20EC"/>
    <w:rsid w:val="009C2598"/>
    <w:rsid w:val="009C2BC1"/>
    <w:rsid w:val="009C356F"/>
    <w:rsid w:val="009C3A12"/>
    <w:rsid w:val="009C3B61"/>
    <w:rsid w:val="009C3D89"/>
    <w:rsid w:val="009C43C5"/>
    <w:rsid w:val="009C51AB"/>
    <w:rsid w:val="009C577D"/>
    <w:rsid w:val="009C63AF"/>
    <w:rsid w:val="009C6587"/>
    <w:rsid w:val="009C7AB4"/>
    <w:rsid w:val="009C7E06"/>
    <w:rsid w:val="009D14E4"/>
    <w:rsid w:val="009D1B5F"/>
    <w:rsid w:val="009D1C9B"/>
    <w:rsid w:val="009D1DAB"/>
    <w:rsid w:val="009D25EA"/>
    <w:rsid w:val="009D277A"/>
    <w:rsid w:val="009D34F1"/>
    <w:rsid w:val="009D3971"/>
    <w:rsid w:val="009D3BB1"/>
    <w:rsid w:val="009D4579"/>
    <w:rsid w:val="009D47FC"/>
    <w:rsid w:val="009D6069"/>
    <w:rsid w:val="009D670C"/>
    <w:rsid w:val="009D6ED5"/>
    <w:rsid w:val="009E0B7A"/>
    <w:rsid w:val="009E1A76"/>
    <w:rsid w:val="009E2955"/>
    <w:rsid w:val="009E475E"/>
    <w:rsid w:val="009E4D60"/>
    <w:rsid w:val="009E6564"/>
    <w:rsid w:val="009E6FE1"/>
    <w:rsid w:val="009E70FC"/>
    <w:rsid w:val="009E73ED"/>
    <w:rsid w:val="009E7906"/>
    <w:rsid w:val="009F100C"/>
    <w:rsid w:val="009F16E2"/>
    <w:rsid w:val="009F2860"/>
    <w:rsid w:val="009F2AAA"/>
    <w:rsid w:val="009F2D29"/>
    <w:rsid w:val="009F30DA"/>
    <w:rsid w:val="009F3475"/>
    <w:rsid w:val="009F434B"/>
    <w:rsid w:val="009F4AE0"/>
    <w:rsid w:val="009F5584"/>
    <w:rsid w:val="009F56B3"/>
    <w:rsid w:val="009F5D86"/>
    <w:rsid w:val="009F69C0"/>
    <w:rsid w:val="009F6BBB"/>
    <w:rsid w:val="009F6BC8"/>
    <w:rsid w:val="009F7936"/>
    <w:rsid w:val="00A002EC"/>
    <w:rsid w:val="00A00C7F"/>
    <w:rsid w:val="00A00CE7"/>
    <w:rsid w:val="00A00D9D"/>
    <w:rsid w:val="00A01592"/>
    <w:rsid w:val="00A01C60"/>
    <w:rsid w:val="00A025DB"/>
    <w:rsid w:val="00A02C61"/>
    <w:rsid w:val="00A03DBA"/>
    <w:rsid w:val="00A03FD2"/>
    <w:rsid w:val="00A04D2C"/>
    <w:rsid w:val="00A0582D"/>
    <w:rsid w:val="00A11CB9"/>
    <w:rsid w:val="00A11D5B"/>
    <w:rsid w:val="00A1539E"/>
    <w:rsid w:val="00A153B2"/>
    <w:rsid w:val="00A15681"/>
    <w:rsid w:val="00A16D64"/>
    <w:rsid w:val="00A17B1F"/>
    <w:rsid w:val="00A21648"/>
    <w:rsid w:val="00A23316"/>
    <w:rsid w:val="00A23366"/>
    <w:rsid w:val="00A2383F"/>
    <w:rsid w:val="00A24BF6"/>
    <w:rsid w:val="00A2588A"/>
    <w:rsid w:val="00A25C1C"/>
    <w:rsid w:val="00A27651"/>
    <w:rsid w:val="00A279D6"/>
    <w:rsid w:val="00A30818"/>
    <w:rsid w:val="00A30AE0"/>
    <w:rsid w:val="00A3128E"/>
    <w:rsid w:val="00A319F0"/>
    <w:rsid w:val="00A32669"/>
    <w:rsid w:val="00A34987"/>
    <w:rsid w:val="00A34CBF"/>
    <w:rsid w:val="00A3746B"/>
    <w:rsid w:val="00A37F79"/>
    <w:rsid w:val="00A40151"/>
    <w:rsid w:val="00A41965"/>
    <w:rsid w:val="00A41C52"/>
    <w:rsid w:val="00A41DA5"/>
    <w:rsid w:val="00A42CB6"/>
    <w:rsid w:val="00A43F53"/>
    <w:rsid w:val="00A45BDF"/>
    <w:rsid w:val="00A46238"/>
    <w:rsid w:val="00A46717"/>
    <w:rsid w:val="00A469F3"/>
    <w:rsid w:val="00A46FDE"/>
    <w:rsid w:val="00A47D0A"/>
    <w:rsid w:val="00A47F9C"/>
    <w:rsid w:val="00A51625"/>
    <w:rsid w:val="00A516DC"/>
    <w:rsid w:val="00A5429F"/>
    <w:rsid w:val="00A54B25"/>
    <w:rsid w:val="00A55367"/>
    <w:rsid w:val="00A55FB6"/>
    <w:rsid w:val="00A56077"/>
    <w:rsid w:val="00A56979"/>
    <w:rsid w:val="00A56E06"/>
    <w:rsid w:val="00A57C98"/>
    <w:rsid w:val="00A57CF8"/>
    <w:rsid w:val="00A57EB7"/>
    <w:rsid w:val="00A612C1"/>
    <w:rsid w:val="00A615B6"/>
    <w:rsid w:val="00A62123"/>
    <w:rsid w:val="00A62308"/>
    <w:rsid w:val="00A62CF4"/>
    <w:rsid w:val="00A62DB0"/>
    <w:rsid w:val="00A64ACF"/>
    <w:rsid w:val="00A64FDE"/>
    <w:rsid w:val="00A65774"/>
    <w:rsid w:val="00A660B1"/>
    <w:rsid w:val="00A66F05"/>
    <w:rsid w:val="00A67561"/>
    <w:rsid w:val="00A67DC0"/>
    <w:rsid w:val="00A67FB3"/>
    <w:rsid w:val="00A708DA"/>
    <w:rsid w:val="00A71892"/>
    <w:rsid w:val="00A735CF"/>
    <w:rsid w:val="00A7492E"/>
    <w:rsid w:val="00A75F31"/>
    <w:rsid w:val="00A75F97"/>
    <w:rsid w:val="00A76ED1"/>
    <w:rsid w:val="00A77501"/>
    <w:rsid w:val="00A77C69"/>
    <w:rsid w:val="00A77DE1"/>
    <w:rsid w:val="00A82051"/>
    <w:rsid w:val="00A8278B"/>
    <w:rsid w:val="00A83445"/>
    <w:rsid w:val="00A83EDD"/>
    <w:rsid w:val="00A85E84"/>
    <w:rsid w:val="00A86164"/>
    <w:rsid w:val="00A868B1"/>
    <w:rsid w:val="00A871FD"/>
    <w:rsid w:val="00A90084"/>
    <w:rsid w:val="00A926CB"/>
    <w:rsid w:val="00A92BD5"/>
    <w:rsid w:val="00A92DCC"/>
    <w:rsid w:val="00A9463A"/>
    <w:rsid w:val="00A94FFC"/>
    <w:rsid w:val="00A95E20"/>
    <w:rsid w:val="00A96DA3"/>
    <w:rsid w:val="00A96F3D"/>
    <w:rsid w:val="00A97576"/>
    <w:rsid w:val="00A97F64"/>
    <w:rsid w:val="00AA0A8A"/>
    <w:rsid w:val="00AA0B1F"/>
    <w:rsid w:val="00AA108D"/>
    <w:rsid w:val="00AA2D41"/>
    <w:rsid w:val="00AA3282"/>
    <w:rsid w:val="00AA3703"/>
    <w:rsid w:val="00AA39D0"/>
    <w:rsid w:val="00AA42DA"/>
    <w:rsid w:val="00AA4679"/>
    <w:rsid w:val="00AA5138"/>
    <w:rsid w:val="00AA55A9"/>
    <w:rsid w:val="00AA65B7"/>
    <w:rsid w:val="00AA6CEB"/>
    <w:rsid w:val="00AA71B0"/>
    <w:rsid w:val="00AA787D"/>
    <w:rsid w:val="00AA7AEF"/>
    <w:rsid w:val="00AB0084"/>
    <w:rsid w:val="00AB0566"/>
    <w:rsid w:val="00AB10F8"/>
    <w:rsid w:val="00AB10FD"/>
    <w:rsid w:val="00AB3928"/>
    <w:rsid w:val="00AB3996"/>
    <w:rsid w:val="00AB3DC9"/>
    <w:rsid w:val="00AB4009"/>
    <w:rsid w:val="00AB4AA3"/>
    <w:rsid w:val="00AB4FB1"/>
    <w:rsid w:val="00AB561A"/>
    <w:rsid w:val="00AB612B"/>
    <w:rsid w:val="00AB7338"/>
    <w:rsid w:val="00AB771B"/>
    <w:rsid w:val="00AC1A9A"/>
    <w:rsid w:val="00AC2174"/>
    <w:rsid w:val="00AC288A"/>
    <w:rsid w:val="00AC2BEF"/>
    <w:rsid w:val="00AC3055"/>
    <w:rsid w:val="00AC403C"/>
    <w:rsid w:val="00AC43E9"/>
    <w:rsid w:val="00AC499E"/>
    <w:rsid w:val="00AC55FA"/>
    <w:rsid w:val="00AC5752"/>
    <w:rsid w:val="00AC6CC0"/>
    <w:rsid w:val="00AD1D73"/>
    <w:rsid w:val="00AD1FD5"/>
    <w:rsid w:val="00AD2262"/>
    <w:rsid w:val="00AD295D"/>
    <w:rsid w:val="00AD3540"/>
    <w:rsid w:val="00AD3DD4"/>
    <w:rsid w:val="00AD4A71"/>
    <w:rsid w:val="00AD4AE1"/>
    <w:rsid w:val="00AD5056"/>
    <w:rsid w:val="00AD507F"/>
    <w:rsid w:val="00AD7628"/>
    <w:rsid w:val="00AD7DB2"/>
    <w:rsid w:val="00AE0250"/>
    <w:rsid w:val="00AE086A"/>
    <w:rsid w:val="00AE20F0"/>
    <w:rsid w:val="00AE2AA6"/>
    <w:rsid w:val="00AE352F"/>
    <w:rsid w:val="00AE3989"/>
    <w:rsid w:val="00AE42F9"/>
    <w:rsid w:val="00AE5905"/>
    <w:rsid w:val="00AE65DE"/>
    <w:rsid w:val="00AE713F"/>
    <w:rsid w:val="00AE7148"/>
    <w:rsid w:val="00AE724F"/>
    <w:rsid w:val="00AF04B4"/>
    <w:rsid w:val="00AF073C"/>
    <w:rsid w:val="00AF0992"/>
    <w:rsid w:val="00AF1C46"/>
    <w:rsid w:val="00AF1D83"/>
    <w:rsid w:val="00AF1F10"/>
    <w:rsid w:val="00AF2019"/>
    <w:rsid w:val="00AF222D"/>
    <w:rsid w:val="00AF3B78"/>
    <w:rsid w:val="00AF3D12"/>
    <w:rsid w:val="00AF3FEB"/>
    <w:rsid w:val="00AF47F6"/>
    <w:rsid w:val="00AF5309"/>
    <w:rsid w:val="00AF5E66"/>
    <w:rsid w:val="00AF64A0"/>
    <w:rsid w:val="00AF7CB3"/>
    <w:rsid w:val="00B00213"/>
    <w:rsid w:val="00B016C5"/>
    <w:rsid w:val="00B01FF7"/>
    <w:rsid w:val="00B02891"/>
    <w:rsid w:val="00B04DEE"/>
    <w:rsid w:val="00B05052"/>
    <w:rsid w:val="00B055EC"/>
    <w:rsid w:val="00B0564D"/>
    <w:rsid w:val="00B06C90"/>
    <w:rsid w:val="00B10195"/>
    <w:rsid w:val="00B1119A"/>
    <w:rsid w:val="00B11856"/>
    <w:rsid w:val="00B12189"/>
    <w:rsid w:val="00B123AE"/>
    <w:rsid w:val="00B12430"/>
    <w:rsid w:val="00B12DE5"/>
    <w:rsid w:val="00B130F0"/>
    <w:rsid w:val="00B13258"/>
    <w:rsid w:val="00B13899"/>
    <w:rsid w:val="00B14BE8"/>
    <w:rsid w:val="00B155D1"/>
    <w:rsid w:val="00B15BA0"/>
    <w:rsid w:val="00B17146"/>
    <w:rsid w:val="00B172E2"/>
    <w:rsid w:val="00B17BE7"/>
    <w:rsid w:val="00B17E8B"/>
    <w:rsid w:val="00B208AC"/>
    <w:rsid w:val="00B21184"/>
    <w:rsid w:val="00B21374"/>
    <w:rsid w:val="00B214C6"/>
    <w:rsid w:val="00B21A23"/>
    <w:rsid w:val="00B2298B"/>
    <w:rsid w:val="00B244BB"/>
    <w:rsid w:val="00B24725"/>
    <w:rsid w:val="00B25794"/>
    <w:rsid w:val="00B26729"/>
    <w:rsid w:val="00B27190"/>
    <w:rsid w:val="00B275A9"/>
    <w:rsid w:val="00B3008D"/>
    <w:rsid w:val="00B3009B"/>
    <w:rsid w:val="00B3043A"/>
    <w:rsid w:val="00B30FFE"/>
    <w:rsid w:val="00B31B48"/>
    <w:rsid w:val="00B33810"/>
    <w:rsid w:val="00B33CF2"/>
    <w:rsid w:val="00B34F88"/>
    <w:rsid w:val="00B35481"/>
    <w:rsid w:val="00B362A8"/>
    <w:rsid w:val="00B37021"/>
    <w:rsid w:val="00B40911"/>
    <w:rsid w:val="00B413F1"/>
    <w:rsid w:val="00B4234E"/>
    <w:rsid w:val="00B42E68"/>
    <w:rsid w:val="00B43672"/>
    <w:rsid w:val="00B45A3D"/>
    <w:rsid w:val="00B45EAF"/>
    <w:rsid w:val="00B45FB6"/>
    <w:rsid w:val="00B466FD"/>
    <w:rsid w:val="00B4696D"/>
    <w:rsid w:val="00B511AE"/>
    <w:rsid w:val="00B51850"/>
    <w:rsid w:val="00B549D4"/>
    <w:rsid w:val="00B54CBD"/>
    <w:rsid w:val="00B557F6"/>
    <w:rsid w:val="00B5581F"/>
    <w:rsid w:val="00B5636A"/>
    <w:rsid w:val="00B57A6F"/>
    <w:rsid w:val="00B61106"/>
    <w:rsid w:val="00B61FD3"/>
    <w:rsid w:val="00B63402"/>
    <w:rsid w:val="00B6416A"/>
    <w:rsid w:val="00B65980"/>
    <w:rsid w:val="00B65B39"/>
    <w:rsid w:val="00B66CBB"/>
    <w:rsid w:val="00B7016F"/>
    <w:rsid w:val="00B70BA3"/>
    <w:rsid w:val="00B72847"/>
    <w:rsid w:val="00B72B5D"/>
    <w:rsid w:val="00B72D6B"/>
    <w:rsid w:val="00B736E4"/>
    <w:rsid w:val="00B737B0"/>
    <w:rsid w:val="00B74682"/>
    <w:rsid w:val="00B750EB"/>
    <w:rsid w:val="00B75F12"/>
    <w:rsid w:val="00B76FA0"/>
    <w:rsid w:val="00B80CDD"/>
    <w:rsid w:val="00B81FBD"/>
    <w:rsid w:val="00B827E2"/>
    <w:rsid w:val="00B83227"/>
    <w:rsid w:val="00B8470D"/>
    <w:rsid w:val="00B84A0C"/>
    <w:rsid w:val="00B84A0D"/>
    <w:rsid w:val="00B8644E"/>
    <w:rsid w:val="00B86E70"/>
    <w:rsid w:val="00B878AA"/>
    <w:rsid w:val="00B9138A"/>
    <w:rsid w:val="00B918B4"/>
    <w:rsid w:val="00B91CF0"/>
    <w:rsid w:val="00B92BDD"/>
    <w:rsid w:val="00B92F66"/>
    <w:rsid w:val="00B9351F"/>
    <w:rsid w:val="00B9418B"/>
    <w:rsid w:val="00B9577B"/>
    <w:rsid w:val="00B9607E"/>
    <w:rsid w:val="00B96851"/>
    <w:rsid w:val="00B972C6"/>
    <w:rsid w:val="00B97B07"/>
    <w:rsid w:val="00BA0E5B"/>
    <w:rsid w:val="00BA0E82"/>
    <w:rsid w:val="00BA15FA"/>
    <w:rsid w:val="00BA176D"/>
    <w:rsid w:val="00BA1D65"/>
    <w:rsid w:val="00BA3FE7"/>
    <w:rsid w:val="00BA4EAE"/>
    <w:rsid w:val="00BA55D8"/>
    <w:rsid w:val="00BA6280"/>
    <w:rsid w:val="00BA7BFC"/>
    <w:rsid w:val="00BB01DC"/>
    <w:rsid w:val="00BB08D2"/>
    <w:rsid w:val="00BB1361"/>
    <w:rsid w:val="00BB1D39"/>
    <w:rsid w:val="00BB1DDA"/>
    <w:rsid w:val="00BB216E"/>
    <w:rsid w:val="00BB22CD"/>
    <w:rsid w:val="00BB2D84"/>
    <w:rsid w:val="00BB3D04"/>
    <w:rsid w:val="00BB4DF2"/>
    <w:rsid w:val="00BB625A"/>
    <w:rsid w:val="00BB779B"/>
    <w:rsid w:val="00BB784E"/>
    <w:rsid w:val="00BC0737"/>
    <w:rsid w:val="00BC0928"/>
    <w:rsid w:val="00BC1790"/>
    <w:rsid w:val="00BC24B6"/>
    <w:rsid w:val="00BC57FD"/>
    <w:rsid w:val="00BC603F"/>
    <w:rsid w:val="00BC6967"/>
    <w:rsid w:val="00BC6B6F"/>
    <w:rsid w:val="00BC79E7"/>
    <w:rsid w:val="00BD03CC"/>
    <w:rsid w:val="00BD066A"/>
    <w:rsid w:val="00BD20E5"/>
    <w:rsid w:val="00BD22EB"/>
    <w:rsid w:val="00BD2AF8"/>
    <w:rsid w:val="00BD2B53"/>
    <w:rsid w:val="00BD2DA8"/>
    <w:rsid w:val="00BD3027"/>
    <w:rsid w:val="00BD3958"/>
    <w:rsid w:val="00BD3D25"/>
    <w:rsid w:val="00BD4470"/>
    <w:rsid w:val="00BD4820"/>
    <w:rsid w:val="00BD4D2E"/>
    <w:rsid w:val="00BD4FC8"/>
    <w:rsid w:val="00BD5434"/>
    <w:rsid w:val="00BD54FB"/>
    <w:rsid w:val="00BD69C3"/>
    <w:rsid w:val="00BD7DF7"/>
    <w:rsid w:val="00BE05AA"/>
    <w:rsid w:val="00BE084D"/>
    <w:rsid w:val="00BE0E44"/>
    <w:rsid w:val="00BE0FF6"/>
    <w:rsid w:val="00BE10E8"/>
    <w:rsid w:val="00BE1287"/>
    <w:rsid w:val="00BE159F"/>
    <w:rsid w:val="00BE24B3"/>
    <w:rsid w:val="00BE392F"/>
    <w:rsid w:val="00BE5E37"/>
    <w:rsid w:val="00BE6AD9"/>
    <w:rsid w:val="00BE6E01"/>
    <w:rsid w:val="00BE74EB"/>
    <w:rsid w:val="00BF04A5"/>
    <w:rsid w:val="00BF1033"/>
    <w:rsid w:val="00BF11E4"/>
    <w:rsid w:val="00BF3488"/>
    <w:rsid w:val="00BF41B6"/>
    <w:rsid w:val="00BF60ED"/>
    <w:rsid w:val="00BF7231"/>
    <w:rsid w:val="00BF7DFE"/>
    <w:rsid w:val="00C00C44"/>
    <w:rsid w:val="00C00E6C"/>
    <w:rsid w:val="00C011FA"/>
    <w:rsid w:val="00C01C69"/>
    <w:rsid w:val="00C02687"/>
    <w:rsid w:val="00C043E5"/>
    <w:rsid w:val="00C052B7"/>
    <w:rsid w:val="00C07ACF"/>
    <w:rsid w:val="00C10EEF"/>
    <w:rsid w:val="00C12459"/>
    <w:rsid w:val="00C13208"/>
    <w:rsid w:val="00C133C5"/>
    <w:rsid w:val="00C13553"/>
    <w:rsid w:val="00C1363D"/>
    <w:rsid w:val="00C14320"/>
    <w:rsid w:val="00C14D63"/>
    <w:rsid w:val="00C154EE"/>
    <w:rsid w:val="00C15DEB"/>
    <w:rsid w:val="00C16BD0"/>
    <w:rsid w:val="00C173D3"/>
    <w:rsid w:val="00C208CE"/>
    <w:rsid w:val="00C2178A"/>
    <w:rsid w:val="00C2298B"/>
    <w:rsid w:val="00C22CDB"/>
    <w:rsid w:val="00C24A2F"/>
    <w:rsid w:val="00C2714B"/>
    <w:rsid w:val="00C2722F"/>
    <w:rsid w:val="00C27535"/>
    <w:rsid w:val="00C309F4"/>
    <w:rsid w:val="00C31816"/>
    <w:rsid w:val="00C32907"/>
    <w:rsid w:val="00C32BDC"/>
    <w:rsid w:val="00C344B1"/>
    <w:rsid w:val="00C34C44"/>
    <w:rsid w:val="00C35C90"/>
    <w:rsid w:val="00C363F8"/>
    <w:rsid w:val="00C370B6"/>
    <w:rsid w:val="00C37D19"/>
    <w:rsid w:val="00C40302"/>
    <w:rsid w:val="00C40740"/>
    <w:rsid w:val="00C40A08"/>
    <w:rsid w:val="00C41AC0"/>
    <w:rsid w:val="00C41F17"/>
    <w:rsid w:val="00C42153"/>
    <w:rsid w:val="00C42980"/>
    <w:rsid w:val="00C42E61"/>
    <w:rsid w:val="00C46435"/>
    <w:rsid w:val="00C46A66"/>
    <w:rsid w:val="00C46D60"/>
    <w:rsid w:val="00C470AE"/>
    <w:rsid w:val="00C50647"/>
    <w:rsid w:val="00C50A10"/>
    <w:rsid w:val="00C51407"/>
    <w:rsid w:val="00C54126"/>
    <w:rsid w:val="00C54D19"/>
    <w:rsid w:val="00C55146"/>
    <w:rsid w:val="00C56B38"/>
    <w:rsid w:val="00C61286"/>
    <w:rsid w:val="00C61714"/>
    <w:rsid w:val="00C62A0B"/>
    <w:rsid w:val="00C6314A"/>
    <w:rsid w:val="00C63915"/>
    <w:rsid w:val="00C63924"/>
    <w:rsid w:val="00C63ACE"/>
    <w:rsid w:val="00C63F53"/>
    <w:rsid w:val="00C64033"/>
    <w:rsid w:val="00C640F6"/>
    <w:rsid w:val="00C64307"/>
    <w:rsid w:val="00C65092"/>
    <w:rsid w:val="00C65288"/>
    <w:rsid w:val="00C653CD"/>
    <w:rsid w:val="00C6553D"/>
    <w:rsid w:val="00C65C68"/>
    <w:rsid w:val="00C65D46"/>
    <w:rsid w:val="00C66951"/>
    <w:rsid w:val="00C66AAA"/>
    <w:rsid w:val="00C66B83"/>
    <w:rsid w:val="00C67D27"/>
    <w:rsid w:val="00C703A8"/>
    <w:rsid w:val="00C712CC"/>
    <w:rsid w:val="00C71829"/>
    <w:rsid w:val="00C72076"/>
    <w:rsid w:val="00C73D13"/>
    <w:rsid w:val="00C75506"/>
    <w:rsid w:val="00C75E0C"/>
    <w:rsid w:val="00C768F7"/>
    <w:rsid w:val="00C777A4"/>
    <w:rsid w:val="00C77AB3"/>
    <w:rsid w:val="00C77AF0"/>
    <w:rsid w:val="00C80B49"/>
    <w:rsid w:val="00C8159F"/>
    <w:rsid w:val="00C83661"/>
    <w:rsid w:val="00C83763"/>
    <w:rsid w:val="00C8397B"/>
    <w:rsid w:val="00C84006"/>
    <w:rsid w:val="00C8462A"/>
    <w:rsid w:val="00C84EFB"/>
    <w:rsid w:val="00C851DE"/>
    <w:rsid w:val="00C851E8"/>
    <w:rsid w:val="00C85327"/>
    <w:rsid w:val="00C85AB3"/>
    <w:rsid w:val="00C870C5"/>
    <w:rsid w:val="00C87290"/>
    <w:rsid w:val="00C91DAD"/>
    <w:rsid w:val="00C930C9"/>
    <w:rsid w:val="00C946B2"/>
    <w:rsid w:val="00C9497B"/>
    <w:rsid w:val="00C94EDF"/>
    <w:rsid w:val="00C94F8C"/>
    <w:rsid w:val="00C97649"/>
    <w:rsid w:val="00CA031F"/>
    <w:rsid w:val="00CA040B"/>
    <w:rsid w:val="00CA1D5B"/>
    <w:rsid w:val="00CA1DCF"/>
    <w:rsid w:val="00CA24A4"/>
    <w:rsid w:val="00CA3707"/>
    <w:rsid w:val="00CA3ED5"/>
    <w:rsid w:val="00CA4822"/>
    <w:rsid w:val="00CA5E79"/>
    <w:rsid w:val="00CA77A5"/>
    <w:rsid w:val="00CA7B0C"/>
    <w:rsid w:val="00CA7B59"/>
    <w:rsid w:val="00CB0896"/>
    <w:rsid w:val="00CB08E4"/>
    <w:rsid w:val="00CB0B55"/>
    <w:rsid w:val="00CB2994"/>
    <w:rsid w:val="00CB3A56"/>
    <w:rsid w:val="00CB3D22"/>
    <w:rsid w:val="00CB436A"/>
    <w:rsid w:val="00CB58A7"/>
    <w:rsid w:val="00CB593B"/>
    <w:rsid w:val="00CB600B"/>
    <w:rsid w:val="00CB69B5"/>
    <w:rsid w:val="00CB7788"/>
    <w:rsid w:val="00CC02BA"/>
    <w:rsid w:val="00CC0441"/>
    <w:rsid w:val="00CC14BE"/>
    <w:rsid w:val="00CC2289"/>
    <w:rsid w:val="00CC29E2"/>
    <w:rsid w:val="00CC2B26"/>
    <w:rsid w:val="00CC5CE8"/>
    <w:rsid w:val="00CC5FBB"/>
    <w:rsid w:val="00CC61C3"/>
    <w:rsid w:val="00CC7C77"/>
    <w:rsid w:val="00CD0242"/>
    <w:rsid w:val="00CD085A"/>
    <w:rsid w:val="00CD08D7"/>
    <w:rsid w:val="00CD0999"/>
    <w:rsid w:val="00CD142C"/>
    <w:rsid w:val="00CD2126"/>
    <w:rsid w:val="00CD230B"/>
    <w:rsid w:val="00CD2EBC"/>
    <w:rsid w:val="00CD3060"/>
    <w:rsid w:val="00CD344A"/>
    <w:rsid w:val="00CD39CB"/>
    <w:rsid w:val="00CD3BA6"/>
    <w:rsid w:val="00CD4653"/>
    <w:rsid w:val="00CD508B"/>
    <w:rsid w:val="00CD58CC"/>
    <w:rsid w:val="00CD5C25"/>
    <w:rsid w:val="00CD64AD"/>
    <w:rsid w:val="00CD7394"/>
    <w:rsid w:val="00CE1C05"/>
    <w:rsid w:val="00CE21E0"/>
    <w:rsid w:val="00CE236D"/>
    <w:rsid w:val="00CE3ABE"/>
    <w:rsid w:val="00CE475E"/>
    <w:rsid w:val="00CE5EF7"/>
    <w:rsid w:val="00CE6C20"/>
    <w:rsid w:val="00CE7B24"/>
    <w:rsid w:val="00CE7DC4"/>
    <w:rsid w:val="00CF0197"/>
    <w:rsid w:val="00CF0CC4"/>
    <w:rsid w:val="00CF27FA"/>
    <w:rsid w:val="00CF3D2A"/>
    <w:rsid w:val="00CF3E0D"/>
    <w:rsid w:val="00CF4815"/>
    <w:rsid w:val="00CF4B5B"/>
    <w:rsid w:val="00CF5655"/>
    <w:rsid w:val="00CF5F5E"/>
    <w:rsid w:val="00CF68AD"/>
    <w:rsid w:val="00CF6BBC"/>
    <w:rsid w:val="00CF7468"/>
    <w:rsid w:val="00CF75C6"/>
    <w:rsid w:val="00D0094E"/>
    <w:rsid w:val="00D010BB"/>
    <w:rsid w:val="00D01464"/>
    <w:rsid w:val="00D01CE2"/>
    <w:rsid w:val="00D051BE"/>
    <w:rsid w:val="00D05497"/>
    <w:rsid w:val="00D06079"/>
    <w:rsid w:val="00D0645C"/>
    <w:rsid w:val="00D064EB"/>
    <w:rsid w:val="00D06913"/>
    <w:rsid w:val="00D070F3"/>
    <w:rsid w:val="00D07DCE"/>
    <w:rsid w:val="00D10F76"/>
    <w:rsid w:val="00D12616"/>
    <w:rsid w:val="00D12CB3"/>
    <w:rsid w:val="00D12CC1"/>
    <w:rsid w:val="00D12F02"/>
    <w:rsid w:val="00D13E63"/>
    <w:rsid w:val="00D144CF"/>
    <w:rsid w:val="00D1559A"/>
    <w:rsid w:val="00D15A2E"/>
    <w:rsid w:val="00D15DD2"/>
    <w:rsid w:val="00D16826"/>
    <w:rsid w:val="00D172C2"/>
    <w:rsid w:val="00D20528"/>
    <w:rsid w:val="00D20579"/>
    <w:rsid w:val="00D2061C"/>
    <w:rsid w:val="00D220DC"/>
    <w:rsid w:val="00D2347D"/>
    <w:rsid w:val="00D23767"/>
    <w:rsid w:val="00D23C35"/>
    <w:rsid w:val="00D23FDD"/>
    <w:rsid w:val="00D244FB"/>
    <w:rsid w:val="00D24A5E"/>
    <w:rsid w:val="00D24F13"/>
    <w:rsid w:val="00D25721"/>
    <w:rsid w:val="00D258D1"/>
    <w:rsid w:val="00D26392"/>
    <w:rsid w:val="00D2666D"/>
    <w:rsid w:val="00D2684E"/>
    <w:rsid w:val="00D26C8B"/>
    <w:rsid w:val="00D273DA"/>
    <w:rsid w:val="00D3248B"/>
    <w:rsid w:val="00D32DE3"/>
    <w:rsid w:val="00D33365"/>
    <w:rsid w:val="00D33DC0"/>
    <w:rsid w:val="00D34EC2"/>
    <w:rsid w:val="00D357B0"/>
    <w:rsid w:val="00D409BF"/>
    <w:rsid w:val="00D40CA3"/>
    <w:rsid w:val="00D4126F"/>
    <w:rsid w:val="00D41B66"/>
    <w:rsid w:val="00D42015"/>
    <w:rsid w:val="00D43711"/>
    <w:rsid w:val="00D43C5F"/>
    <w:rsid w:val="00D44267"/>
    <w:rsid w:val="00D444EF"/>
    <w:rsid w:val="00D44575"/>
    <w:rsid w:val="00D449C8"/>
    <w:rsid w:val="00D44E02"/>
    <w:rsid w:val="00D46958"/>
    <w:rsid w:val="00D50805"/>
    <w:rsid w:val="00D5098C"/>
    <w:rsid w:val="00D51A61"/>
    <w:rsid w:val="00D520B3"/>
    <w:rsid w:val="00D5305A"/>
    <w:rsid w:val="00D5355D"/>
    <w:rsid w:val="00D5369C"/>
    <w:rsid w:val="00D5426D"/>
    <w:rsid w:val="00D547F3"/>
    <w:rsid w:val="00D5508B"/>
    <w:rsid w:val="00D55BDA"/>
    <w:rsid w:val="00D5629D"/>
    <w:rsid w:val="00D56423"/>
    <w:rsid w:val="00D60C89"/>
    <w:rsid w:val="00D60CF3"/>
    <w:rsid w:val="00D60E2C"/>
    <w:rsid w:val="00D6140F"/>
    <w:rsid w:val="00D622AE"/>
    <w:rsid w:val="00D62821"/>
    <w:rsid w:val="00D62A06"/>
    <w:rsid w:val="00D62D1A"/>
    <w:rsid w:val="00D6310F"/>
    <w:rsid w:val="00D64077"/>
    <w:rsid w:val="00D64BAF"/>
    <w:rsid w:val="00D64C87"/>
    <w:rsid w:val="00D65263"/>
    <w:rsid w:val="00D6536F"/>
    <w:rsid w:val="00D6560C"/>
    <w:rsid w:val="00D65890"/>
    <w:rsid w:val="00D659D3"/>
    <w:rsid w:val="00D663A6"/>
    <w:rsid w:val="00D6686E"/>
    <w:rsid w:val="00D66F2F"/>
    <w:rsid w:val="00D7074A"/>
    <w:rsid w:val="00D709B6"/>
    <w:rsid w:val="00D718D9"/>
    <w:rsid w:val="00D7276F"/>
    <w:rsid w:val="00D73F3C"/>
    <w:rsid w:val="00D744A4"/>
    <w:rsid w:val="00D74621"/>
    <w:rsid w:val="00D74A53"/>
    <w:rsid w:val="00D74B8E"/>
    <w:rsid w:val="00D755D0"/>
    <w:rsid w:val="00D75615"/>
    <w:rsid w:val="00D75D0B"/>
    <w:rsid w:val="00D76387"/>
    <w:rsid w:val="00D764AF"/>
    <w:rsid w:val="00D76699"/>
    <w:rsid w:val="00D77145"/>
    <w:rsid w:val="00D77EF7"/>
    <w:rsid w:val="00D80072"/>
    <w:rsid w:val="00D80219"/>
    <w:rsid w:val="00D80885"/>
    <w:rsid w:val="00D80B23"/>
    <w:rsid w:val="00D829F9"/>
    <w:rsid w:val="00D82F90"/>
    <w:rsid w:val="00D833B5"/>
    <w:rsid w:val="00D834C0"/>
    <w:rsid w:val="00D83C71"/>
    <w:rsid w:val="00D84204"/>
    <w:rsid w:val="00D842A3"/>
    <w:rsid w:val="00D84BD8"/>
    <w:rsid w:val="00D852DA"/>
    <w:rsid w:val="00D85ED5"/>
    <w:rsid w:val="00D87A59"/>
    <w:rsid w:val="00D87B5B"/>
    <w:rsid w:val="00D87F80"/>
    <w:rsid w:val="00D90682"/>
    <w:rsid w:val="00D90A3E"/>
    <w:rsid w:val="00D923C7"/>
    <w:rsid w:val="00D92F1B"/>
    <w:rsid w:val="00D93573"/>
    <w:rsid w:val="00D93B08"/>
    <w:rsid w:val="00D941C5"/>
    <w:rsid w:val="00D94499"/>
    <w:rsid w:val="00D96481"/>
    <w:rsid w:val="00D964DF"/>
    <w:rsid w:val="00D966B1"/>
    <w:rsid w:val="00D969E1"/>
    <w:rsid w:val="00D96BEC"/>
    <w:rsid w:val="00DA01EA"/>
    <w:rsid w:val="00DA10C2"/>
    <w:rsid w:val="00DA12BE"/>
    <w:rsid w:val="00DA14B5"/>
    <w:rsid w:val="00DA1FE1"/>
    <w:rsid w:val="00DA25EE"/>
    <w:rsid w:val="00DA466B"/>
    <w:rsid w:val="00DA4D59"/>
    <w:rsid w:val="00DA5421"/>
    <w:rsid w:val="00DA6466"/>
    <w:rsid w:val="00DA772E"/>
    <w:rsid w:val="00DA7E76"/>
    <w:rsid w:val="00DB146A"/>
    <w:rsid w:val="00DB2B11"/>
    <w:rsid w:val="00DB44B9"/>
    <w:rsid w:val="00DB49DC"/>
    <w:rsid w:val="00DB5122"/>
    <w:rsid w:val="00DB5311"/>
    <w:rsid w:val="00DB55B1"/>
    <w:rsid w:val="00DB56DC"/>
    <w:rsid w:val="00DB64A9"/>
    <w:rsid w:val="00DB64C2"/>
    <w:rsid w:val="00DB71E9"/>
    <w:rsid w:val="00DC1F9B"/>
    <w:rsid w:val="00DC2B52"/>
    <w:rsid w:val="00DC524B"/>
    <w:rsid w:val="00DC5A71"/>
    <w:rsid w:val="00DC6181"/>
    <w:rsid w:val="00DC6329"/>
    <w:rsid w:val="00DD03F3"/>
    <w:rsid w:val="00DD077D"/>
    <w:rsid w:val="00DD10ED"/>
    <w:rsid w:val="00DD23E5"/>
    <w:rsid w:val="00DD24DA"/>
    <w:rsid w:val="00DD3419"/>
    <w:rsid w:val="00DD3C0F"/>
    <w:rsid w:val="00DD4812"/>
    <w:rsid w:val="00DD5063"/>
    <w:rsid w:val="00DD5207"/>
    <w:rsid w:val="00DD520A"/>
    <w:rsid w:val="00DD5815"/>
    <w:rsid w:val="00DD6075"/>
    <w:rsid w:val="00DD6BF8"/>
    <w:rsid w:val="00DD73A6"/>
    <w:rsid w:val="00DD77E0"/>
    <w:rsid w:val="00DE05BE"/>
    <w:rsid w:val="00DE080F"/>
    <w:rsid w:val="00DE0DFF"/>
    <w:rsid w:val="00DE1D00"/>
    <w:rsid w:val="00DE2A5B"/>
    <w:rsid w:val="00DE2F03"/>
    <w:rsid w:val="00DE44C5"/>
    <w:rsid w:val="00DE5981"/>
    <w:rsid w:val="00DE5A79"/>
    <w:rsid w:val="00DE6A8F"/>
    <w:rsid w:val="00DE7428"/>
    <w:rsid w:val="00DE7A82"/>
    <w:rsid w:val="00DF0BEF"/>
    <w:rsid w:val="00DF27BD"/>
    <w:rsid w:val="00DF3942"/>
    <w:rsid w:val="00DF3B30"/>
    <w:rsid w:val="00DF417B"/>
    <w:rsid w:val="00DF4513"/>
    <w:rsid w:val="00DF55CB"/>
    <w:rsid w:val="00DF5944"/>
    <w:rsid w:val="00DF6514"/>
    <w:rsid w:val="00DF774D"/>
    <w:rsid w:val="00E034DB"/>
    <w:rsid w:val="00E03BCA"/>
    <w:rsid w:val="00E058A8"/>
    <w:rsid w:val="00E06139"/>
    <w:rsid w:val="00E06422"/>
    <w:rsid w:val="00E0690C"/>
    <w:rsid w:val="00E071A8"/>
    <w:rsid w:val="00E1028C"/>
    <w:rsid w:val="00E1051E"/>
    <w:rsid w:val="00E11AB5"/>
    <w:rsid w:val="00E11AD4"/>
    <w:rsid w:val="00E124F8"/>
    <w:rsid w:val="00E12FB8"/>
    <w:rsid w:val="00E133F8"/>
    <w:rsid w:val="00E13BBF"/>
    <w:rsid w:val="00E13BE5"/>
    <w:rsid w:val="00E13DC0"/>
    <w:rsid w:val="00E14473"/>
    <w:rsid w:val="00E1464E"/>
    <w:rsid w:val="00E1481C"/>
    <w:rsid w:val="00E159AC"/>
    <w:rsid w:val="00E15FD2"/>
    <w:rsid w:val="00E168D2"/>
    <w:rsid w:val="00E169BF"/>
    <w:rsid w:val="00E17BE4"/>
    <w:rsid w:val="00E23028"/>
    <w:rsid w:val="00E23BBF"/>
    <w:rsid w:val="00E23C12"/>
    <w:rsid w:val="00E24C94"/>
    <w:rsid w:val="00E25F72"/>
    <w:rsid w:val="00E264E4"/>
    <w:rsid w:val="00E2764A"/>
    <w:rsid w:val="00E27C55"/>
    <w:rsid w:val="00E30631"/>
    <w:rsid w:val="00E3234F"/>
    <w:rsid w:val="00E33E2F"/>
    <w:rsid w:val="00E348CE"/>
    <w:rsid w:val="00E362D5"/>
    <w:rsid w:val="00E3725B"/>
    <w:rsid w:val="00E3755A"/>
    <w:rsid w:val="00E402FB"/>
    <w:rsid w:val="00E40F17"/>
    <w:rsid w:val="00E412F9"/>
    <w:rsid w:val="00E4150F"/>
    <w:rsid w:val="00E41E1E"/>
    <w:rsid w:val="00E42F83"/>
    <w:rsid w:val="00E4301F"/>
    <w:rsid w:val="00E43E42"/>
    <w:rsid w:val="00E44158"/>
    <w:rsid w:val="00E44F46"/>
    <w:rsid w:val="00E45657"/>
    <w:rsid w:val="00E45E35"/>
    <w:rsid w:val="00E46791"/>
    <w:rsid w:val="00E4702C"/>
    <w:rsid w:val="00E4721D"/>
    <w:rsid w:val="00E503F1"/>
    <w:rsid w:val="00E51387"/>
    <w:rsid w:val="00E514CA"/>
    <w:rsid w:val="00E514D1"/>
    <w:rsid w:val="00E51B65"/>
    <w:rsid w:val="00E51BE6"/>
    <w:rsid w:val="00E52056"/>
    <w:rsid w:val="00E52C7B"/>
    <w:rsid w:val="00E53224"/>
    <w:rsid w:val="00E53369"/>
    <w:rsid w:val="00E53D0D"/>
    <w:rsid w:val="00E55438"/>
    <w:rsid w:val="00E56A56"/>
    <w:rsid w:val="00E570D3"/>
    <w:rsid w:val="00E5762F"/>
    <w:rsid w:val="00E60492"/>
    <w:rsid w:val="00E6276C"/>
    <w:rsid w:val="00E62B2F"/>
    <w:rsid w:val="00E63862"/>
    <w:rsid w:val="00E6437D"/>
    <w:rsid w:val="00E6451D"/>
    <w:rsid w:val="00E64AEB"/>
    <w:rsid w:val="00E65CE7"/>
    <w:rsid w:val="00E65E14"/>
    <w:rsid w:val="00E65E47"/>
    <w:rsid w:val="00E66BB9"/>
    <w:rsid w:val="00E67263"/>
    <w:rsid w:val="00E67729"/>
    <w:rsid w:val="00E70AAC"/>
    <w:rsid w:val="00E73850"/>
    <w:rsid w:val="00E73FDA"/>
    <w:rsid w:val="00E74240"/>
    <w:rsid w:val="00E74704"/>
    <w:rsid w:val="00E74CE3"/>
    <w:rsid w:val="00E752AE"/>
    <w:rsid w:val="00E752CE"/>
    <w:rsid w:val="00E75BC6"/>
    <w:rsid w:val="00E761C1"/>
    <w:rsid w:val="00E76451"/>
    <w:rsid w:val="00E76E16"/>
    <w:rsid w:val="00E76F40"/>
    <w:rsid w:val="00E8000A"/>
    <w:rsid w:val="00E80B8B"/>
    <w:rsid w:val="00E82E13"/>
    <w:rsid w:val="00E8413F"/>
    <w:rsid w:val="00E84F58"/>
    <w:rsid w:val="00E85860"/>
    <w:rsid w:val="00E86A03"/>
    <w:rsid w:val="00E86FA6"/>
    <w:rsid w:val="00E87098"/>
    <w:rsid w:val="00E87544"/>
    <w:rsid w:val="00E90A76"/>
    <w:rsid w:val="00E92025"/>
    <w:rsid w:val="00E923D2"/>
    <w:rsid w:val="00E925BA"/>
    <w:rsid w:val="00E9294C"/>
    <w:rsid w:val="00E92ACE"/>
    <w:rsid w:val="00E92B44"/>
    <w:rsid w:val="00E931FC"/>
    <w:rsid w:val="00E9325B"/>
    <w:rsid w:val="00E94C2D"/>
    <w:rsid w:val="00E95A6C"/>
    <w:rsid w:val="00E967EC"/>
    <w:rsid w:val="00E978DC"/>
    <w:rsid w:val="00E97E0C"/>
    <w:rsid w:val="00E97F66"/>
    <w:rsid w:val="00EA2C77"/>
    <w:rsid w:val="00EA2CC3"/>
    <w:rsid w:val="00EA2DEE"/>
    <w:rsid w:val="00EA2F19"/>
    <w:rsid w:val="00EA4B20"/>
    <w:rsid w:val="00EA51E8"/>
    <w:rsid w:val="00EA5F1D"/>
    <w:rsid w:val="00EA7261"/>
    <w:rsid w:val="00EA76A2"/>
    <w:rsid w:val="00EA789F"/>
    <w:rsid w:val="00EA7E54"/>
    <w:rsid w:val="00EB0BB3"/>
    <w:rsid w:val="00EB1176"/>
    <w:rsid w:val="00EB1270"/>
    <w:rsid w:val="00EB33E7"/>
    <w:rsid w:val="00EB3C56"/>
    <w:rsid w:val="00EB4226"/>
    <w:rsid w:val="00EB5D9C"/>
    <w:rsid w:val="00EB6ABE"/>
    <w:rsid w:val="00EB6BCB"/>
    <w:rsid w:val="00EB6D94"/>
    <w:rsid w:val="00EB6E6C"/>
    <w:rsid w:val="00EC0147"/>
    <w:rsid w:val="00EC17C5"/>
    <w:rsid w:val="00EC198F"/>
    <w:rsid w:val="00EC1EBF"/>
    <w:rsid w:val="00EC2191"/>
    <w:rsid w:val="00EC277B"/>
    <w:rsid w:val="00EC3515"/>
    <w:rsid w:val="00EC3571"/>
    <w:rsid w:val="00EC3FCB"/>
    <w:rsid w:val="00EC432A"/>
    <w:rsid w:val="00EC4A89"/>
    <w:rsid w:val="00EC4D15"/>
    <w:rsid w:val="00EC4DB8"/>
    <w:rsid w:val="00EC4E7A"/>
    <w:rsid w:val="00EC54C2"/>
    <w:rsid w:val="00EC67BE"/>
    <w:rsid w:val="00EC6D63"/>
    <w:rsid w:val="00EC71E7"/>
    <w:rsid w:val="00EC7A1C"/>
    <w:rsid w:val="00EC7C58"/>
    <w:rsid w:val="00EC7E2B"/>
    <w:rsid w:val="00ED1B38"/>
    <w:rsid w:val="00ED2000"/>
    <w:rsid w:val="00ED2EE3"/>
    <w:rsid w:val="00ED3763"/>
    <w:rsid w:val="00ED4E79"/>
    <w:rsid w:val="00ED5296"/>
    <w:rsid w:val="00EE0164"/>
    <w:rsid w:val="00EE028C"/>
    <w:rsid w:val="00EE12BF"/>
    <w:rsid w:val="00EE3C0B"/>
    <w:rsid w:val="00EE3ED0"/>
    <w:rsid w:val="00EE46C8"/>
    <w:rsid w:val="00EE4AD1"/>
    <w:rsid w:val="00EE5A6E"/>
    <w:rsid w:val="00EE715F"/>
    <w:rsid w:val="00EF0281"/>
    <w:rsid w:val="00EF0844"/>
    <w:rsid w:val="00EF08A8"/>
    <w:rsid w:val="00EF0B89"/>
    <w:rsid w:val="00EF0C3F"/>
    <w:rsid w:val="00EF1306"/>
    <w:rsid w:val="00EF1338"/>
    <w:rsid w:val="00EF19B8"/>
    <w:rsid w:val="00EF28F7"/>
    <w:rsid w:val="00EF2D60"/>
    <w:rsid w:val="00EF305C"/>
    <w:rsid w:val="00EF37C2"/>
    <w:rsid w:val="00EF3801"/>
    <w:rsid w:val="00EF5000"/>
    <w:rsid w:val="00EF68AE"/>
    <w:rsid w:val="00EF6A1E"/>
    <w:rsid w:val="00EF7B05"/>
    <w:rsid w:val="00F004D0"/>
    <w:rsid w:val="00F0123B"/>
    <w:rsid w:val="00F021CE"/>
    <w:rsid w:val="00F0364B"/>
    <w:rsid w:val="00F03E4B"/>
    <w:rsid w:val="00F04221"/>
    <w:rsid w:val="00F045B0"/>
    <w:rsid w:val="00F04BF3"/>
    <w:rsid w:val="00F06BB9"/>
    <w:rsid w:val="00F0755E"/>
    <w:rsid w:val="00F1003C"/>
    <w:rsid w:val="00F104BF"/>
    <w:rsid w:val="00F114A0"/>
    <w:rsid w:val="00F14618"/>
    <w:rsid w:val="00F16004"/>
    <w:rsid w:val="00F16672"/>
    <w:rsid w:val="00F16916"/>
    <w:rsid w:val="00F170C9"/>
    <w:rsid w:val="00F17EC2"/>
    <w:rsid w:val="00F206D2"/>
    <w:rsid w:val="00F21335"/>
    <w:rsid w:val="00F2215A"/>
    <w:rsid w:val="00F225C3"/>
    <w:rsid w:val="00F23E75"/>
    <w:rsid w:val="00F25A80"/>
    <w:rsid w:val="00F25ADC"/>
    <w:rsid w:val="00F26C65"/>
    <w:rsid w:val="00F26CEC"/>
    <w:rsid w:val="00F27453"/>
    <w:rsid w:val="00F30AD9"/>
    <w:rsid w:val="00F31971"/>
    <w:rsid w:val="00F325D2"/>
    <w:rsid w:val="00F33896"/>
    <w:rsid w:val="00F339EF"/>
    <w:rsid w:val="00F35C40"/>
    <w:rsid w:val="00F36398"/>
    <w:rsid w:val="00F3794F"/>
    <w:rsid w:val="00F40838"/>
    <w:rsid w:val="00F410D7"/>
    <w:rsid w:val="00F43238"/>
    <w:rsid w:val="00F432BD"/>
    <w:rsid w:val="00F43F8B"/>
    <w:rsid w:val="00F45161"/>
    <w:rsid w:val="00F45352"/>
    <w:rsid w:val="00F45E09"/>
    <w:rsid w:val="00F45EF1"/>
    <w:rsid w:val="00F46F88"/>
    <w:rsid w:val="00F47795"/>
    <w:rsid w:val="00F47ADD"/>
    <w:rsid w:val="00F47DE4"/>
    <w:rsid w:val="00F47E16"/>
    <w:rsid w:val="00F506EA"/>
    <w:rsid w:val="00F51106"/>
    <w:rsid w:val="00F51622"/>
    <w:rsid w:val="00F52061"/>
    <w:rsid w:val="00F52080"/>
    <w:rsid w:val="00F53A0C"/>
    <w:rsid w:val="00F53F20"/>
    <w:rsid w:val="00F54973"/>
    <w:rsid w:val="00F55CFD"/>
    <w:rsid w:val="00F55E3B"/>
    <w:rsid w:val="00F5688D"/>
    <w:rsid w:val="00F577E0"/>
    <w:rsid w:val="00F57F51"/>
    <w:rsid w:val="00F60004"/>
    <w:rsid w:val="00F6024A"/>
    <w:rsid w:val="00F615FA"/>
    <w:rsid w:val="00F6165C"/>
    <w:rsid w:val="00F61DF2"/>
    <w:rsid w:val="00F62334"/>
    <w:rsid w:val="00F62C55"/>
    <w:rsid w:val="00F6350E"/>
    <w:rsid w:val="00F645DF"/>
    <w:rsid w:val="00F650A8"/>
    <w:rsid w:val="00F65302"/>
    <w:rsid w:val="00F65CCF"/>
    <w:rsid w:val="00F66228"/>
    <w:rsid w:val="00F67B25"/>
    <w:rsid w:val="00F71640"/>
    <w:rsid w:val="00F71B8F"/>
    <w:rsid w:val="00F73A78"/>
    <w:rsid w:val="00F74E85"/>
    <w:rsid w:val="00F774E4"/>
    <w:rsid w:val="00F81A95"/>
    <w:rsid w:val="00F8217A"/>
    <w:rsid w:val="00F824F5"/>
    <w:rsid w:val="00F82F82"/>
    <w:rsid w:val="00F8319F"/>
    <w:rsid w:val="00F83AEF"/>
    <w:rsid w:val="00F83E5D"/>
    <w:rsid w:val="00F84223"/>
    <w:rsid w:val="00F8538C"/>
    <w:rsid w:val="00F856B0"/>
    <w:rsid w:val="00F86B93"/>
    <w:rsid w:val="00F87053"/>
    <w:rsid w:val="00F90471"/>
    <w:rsid w:val="00F9100D"/>
    <w:rsid w:val="00F922BD"/>
    <w:rsid w:val="00F92C35"/>
    <w:rsid w:val="00F9533E"/>
    <w:rsid w:val="00F959BB"/>
    <w:rsid w:val="00F95CEF"/>
    <w:rsid w:val="00F95EA6"/>
    <w:rsid w:val="00F95F58"/>
    <w:rsid w:val="00F96037"/>
    <w:rsid w:val="00F96AD3"/>
    <w:rsid w:val="00F97B4F"/>
    <w:rsid w:val="00FA1890"/>
    <w:rsid w:val="00FA2E76"/>
    <w:rsid w:val="00FA3569"/>
    <w:rsid w:val="00FA4F7B"/>
    <w:rsid w:val="00FA5C9B"/>
    <w:rsid w:val="00FA6F70"/>
    <w:rsid w:val="00FA71F6"/>
    <w:rsid w:val="00FA741A"/>
    <w:rsid w:val="00FA79B3"/>
    <w:rsid w:val="00FB0F46"/>
    <w:rsid w:val="00FB1675"/>
    <w:rsid w:val="00FB1A93"/>
    <w:rsid w:val="00FB3619"/>
    <w:rsid w:val="00FB3F90"/>
    <w:rsid w:val="00FB441F"/>
    <w:rsid w:val="00FB469C"/>
    <w:rsid w:val="00FB4B78"/>
    <w:rsid w:val="00FB590B"/>
    <w:rsid w:val="00FB5E51"/>
    <w:rsid w:val="00FB61B2"/>
    <w:rsid w:val="00FB75D1"/>
    <w:rsid w:val="00FB76AA"/>
    <w:rsid w:val="00FC0619"/>
    <w:rsid w:val="00FC089B"/>
    <w:rsid w:val="00FC351B"/>
    <w:rsid w:val="00FC455D"/>
    <w:rsid w:val="00FC5138"/>
    <w:rsid w:val="00FC567B"/>
    <w:rsid w:val="00FC5C4B"/>
    <w:rsid w:val="00FC5CED"/>
    <w:rsid w:val="00FC70DC"/>
    <w:rsid w:val="00FC752E"/>
    <w:rsid w:val="00FD028C"/>
    <w:rsid w:val="00FD02E0"/>
    <w:rsid w:val="00FD03F5"/>
    <w:rsid w:val="00FD07B5"/>
    <w:rsid w:val="00FD0B6B"/>
    <w:rsid w:val="00FD1725"/>
    <w:rsid w:val="00FD18D7"/>
    <w:rsid w:val="00FD1E5E"/>
    <w:rsid w:val="00FD3205"/>
    <w:rsid w:val="00FD3D40"/>
    <w:rsid w:val="00FD4D65"/>
    <w:rsid w:val="00FD6681"/>
    <w:rsid w:val="00FD7139"/>
    <w:rsid w:val="00FD7A6F"/>
    <w:rsid w:val="00FD7D77"/>
    <w:rsid w:val="00FE0E36"/>
    <w:rsid w:val="00FE13CA"/>
    <w:rsid w:val="00FE193F"/>
    <w:rsid w:val="00FE1B5F"/>
    <w:rsid w:val="00FE2FD2"/>
    <w:rsid w:val="00FE516D"/>
    <w:rsid w:val="00FE5504"/>
    <w:rsid w:val="00FE5756"/>
    <w:rsid w:val="00FE5933"/>
    <w:rsid w:val="00FE79E9"/>
    <w:rsid w:val="00FF0431"/>
    <w:rsid w:val="00FF056C"/>
    <w:rsid w:val="00FF09E0"/>
    <w:rsid w:val="00FF25E6"/>
    <w:rsid w:val="00FF4BAD"/>
    <w:rsid w:val="00FF5338"/>
    <w:rsid w:val="00FF553E"/>
    <w:rsid w:val="00FF560D"/>
    <w:rsid w:val="00FF5858"/>
    <w:rsid w:val="00FF5B53"/>
    <w:rsid w:val="00FF6351"/>
    <w:rsid w:val="00FF69F8"/>
    <w:rsid w:val="00FF6A71"/>
    <w:rsid w:val="00F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9AFE7E1D-A2CF-4CDE-B9C6-78401AA94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06BB"/>
    <w:pPr>
      <w:spacing w:before="60" w:after="120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DE7A82"/>
    <w:pPr>
      <w:keepNext/>
      <w:pageBreakBefore/>
      <w:numPr>
        <w:numId w:val="3"/>
      </w:numPr>
      <w:spacing w:before="240" w:after="240"/>
      <w:outlineLvl w:val="0"/>
    </w:pPr>
    <w:rPr>
      <w:rFonts w:cs="Arial"/>
      <w:b/>
      <w:bCs/>
      <w:smallCaps/>
      <w:kern w:val="32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rsid w:val="00DE7A82"/>
    <w:pPr>
      <w:keepNext/>
      <w:numPr>
        <w:ilvl w:val="1"/>
        <w:numId w:val="3"/>
      </w:numPr>
      <w:spacing w:before="240"/>
      <w:outlineLvl w:val="1"/>
    </w:pPr>
    <w:rPr>
      <w:rFonts w:cs="Arial"/>
      <w:b/>
      <w:bCs/>
      <w:i/>
      <w:iCs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qFormat/>
    <w:rsid w:val="001049F1"/>
    <w:pPr>
      <w:keepNext/>
      <w:widowControl w:val="0"/>
      <w:numPr>
        <w:ilvl w:val="2"/>
        <w:numId w:val="3"/>
      </w:numPr>
      <w:spacing w:before="24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54F05"/>
    <w:pPr>
      <w:keepNext/>
      <w:numPr>
        <w:ilvl w:val="3"/>
        <w:numId w:val="3"/>
      </w:numPr>
      <w:spacing w:before="24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F0755E"/>
    <w:pPr>
      <w:numPr>
        <w:ilvl w:val="4"/>
        <w:numId w:val="3"/>
      </w:numPr>
      <w:spacing w:before="240"/>
      <w:outlineLvl w:val="4"/>
    </w:pPr>
    <w:rPr>
      <w:bCs/>
      <w:iCs/>
      <w:sz w:val="22"/>
      <w:szCs w:val="22"/>
    </w:rPr>
  </w:style>
  <w:style w:type="paragraph" w:styleId="Heading6">
    <w:name w:val="heading 6"/>
    <w:basedOn w:val="Normal"/>
    <w:next w:val="Normal"/>
    <w:qFormat/>
    <w:rsid w:val="00F0755E"/>
    <w:pPr>
      <w:numPr>
        <w:ilvl w:val="5"/>
        <w:numId w:val="3"/>
      </w:numPr>
      <w:spacing w:before="240"/>
      <w:outlineLvl w:val="5"/>
    </w:pPr>
    <w:rPr>
      <w:bCs/>
      <w:i/>
      <w:sz w:val="22"/>
      <w:szCs w:val="22"/>
    </w:rPr>
  </w:style>
  <w:style w:type="paragraph" w:styleId="Heading7">
    <w:name w:val="heading 7"/>
    <w:basedOn w:val="Normal"/>
    <w:next w:val="Normal"/>
    <w:qFormat/>
    <w:rsid w:val="00F0755E"/>
    <w:pPr>
      <w:numPr>
        <w:ilvl w:val="6"/>
        <w:numId w:val="3"/>
      </w:numPr>
      <w:spacing w:before="24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F0755E"/>
    <w:pPr>
      <w:numPr>
        <w:ilvl w:val="7"/>
        <w:numId w:val="3"/>
      </w:numPr>
      <w:spacing w:before="24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F0755E"/>
    <w:pPr>
      <w:numPr>
        <w:ilvl w:val="8"/>
        <w:numId w:val="3"/>
      </w:numPr>
      <w:spacing w:before="24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E7A82"/>
    <w:rPr>
      <w:rFonts w:ascii="Arial" w:hAnsi="Arial" w:cs="Arial"/>
      <w:b/>
      <w:bCs/>
      <w:smallCaps/>
      <w:kern w:val="32"/>
      <w:sz w:val="32"/>
      <w:szCs w:val="32"/>
      <w:lang w:val="en-US" w:eastAsia="en-US"/>
    </w:rPr>
  </w:style>
  <w:style w:type="character" w:customStyle="1" w:styleId="Heading2Char">
    <w:name w:val="Heading 2 Char"/>
    <w:link w:val="Heading2"/>
    <w:rsid w:val="00DE7A82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link w:val="Heading3"/>
    <w:rsid w:val="001049F1"/>
    <w:rPr>
      <w:rFonts w:ascii="Arial" w:hAnsi="Arial" w:cs="Arial"/>
      <w:b/>
      <w:bCs/>
      <w:sz w:val="26"/>
      <w:szCs w:val="26"/>
    </w:rPr>
  </w:style>
  <w:style w:type="paragraph" w:styleId="Caption">
    <w:name w:val="caption"/>
    <w:basedOn w:val="Normal"/>
    <w:next w:val="Normal"/>
    <w:pPr>
      <w:jc w:val="center"/>
    </w:pPr>
    <w:rPr>
      <w:rFonts w:ascii="Tahoma" w:hAnsi="Tahoma" w:cs="Tahoma"/>
      <w:b/>
      <w:bCs/>
      <w:sz w:val="52"/>
    </w:rPr>
  </w:style>
  <w:style w:type="paragraph" w:styleId="Header">
    <w:name w:val="header"/>
    <w:basedOn w:val="Normal"/>
    <w:semiHidden/>
    <w:rsid w:val="00F0755E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F0755E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  <w:rsid w:val="00F0755E"/>
  </w:style>
  <w:style w:type="paragraph" w:styleId="TOC1">
    <w:name w:val="toc 1"/>
    <w:basedOn w:val="Normal"/>
    <w:next w:val="Normal"/>
    <w:autoRedefine/>
    <w:uiPriority w:val="39"/>
    <w:rsid w:val="000A2DB3"/>
    <w:pPr>
      <w:tabs>
        <w:tab w:val="left" w:pos="720"/>
        <w:tab w:val="right" w:leader="dot" w:pos="9062"/>
      </w:tabs>
      <w:spacing w:before="240" w:after="240"/>
      <w:ind w:left="720" w:hanging="720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F0755E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F0755E"/>
    <w:pPr>
      <w:ind w:left="480"/>
    </w:pPr>
    <w:rPr>
      <w:i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Strong">
    <w:name w:val="Strong"/>
    <w:qFormat/>
    <w:rPr>
      <w:b/>
      <w:bCs/>
    </w:rPr>
  </w:style>
  <w:style w:type="paragraph" w:styleId="NormalWeb">
    <w:name w:val="Normal (Web)"/>
    <w:basedOn w:val="Normal"/>
    <w:autoRedefine/>
    <w:semiHidden/>
    <w:rsid w:val="00912F43"/>
    <w:pPr>
      <w:keepNext/>
      <w:spacing w:before="0" w:after="0"/>
      <w:ind w:left="240"/>
    </w:pPr>
    <w:rPr>
      <w:rFonts w:eastAsia="Arial Unicode MS" w:cs="Arial"/>
      <w:szCs w:val="20"/>
    </w:rPr>
  </w:style>
  <w:style w:type="character" w:styleId="Emphasis">
    <w:name w:val="Emphasis"/>
    <w:qFormat/>
    <w:rsid w:val="00514F9B"/>
    <w:rPr>
      <w:i/>
      <w:iCs/>
    </w:rPr>
  </w:style>
  <w:style w:type="paragraph" w:customStyle="1" w:styleId="AbstractText">
    <w:name w:val="Abstract Text"/>
    <w:semiHidden/>
    <w:rsid w:val="00D33DC0"/>
    <w:pPr>
      <w:tabs>
        <w:tab w:val="left" w:pos="1680"/>
      </w:tabs>
      <w:spacing w:line="280" w:lineRule="exact"/>
    </w:pPr>
    <w:rPr>
      <w:rFonts w:ascii="Arial" w:hAnsi="Arial"/>
      <w:sz w:val="19"/>
      <w:lang w:val="en-US" w:eastAsia="en-US"/>
    </w:rPr>
  </w:style>
  <w:style w:type="paragraph" w:customStyle="1" w:styleId="AbstractTitle">
    <w:name w:val="Abstract Title"/>
    <w:basedOn w:val="Normal"/>
    <w:semiHidden/>
    <w:rsid w:val="00D33DC0"/>
    <w:pPr>
      <w:pBdr>
        <w:top w:val="single" w:sz="4" w:space="1" w:color="auto"/>
      </w:pBdr>
      <w:spacing w:before="40" w:line="280" w:lineRule="exact"/>
      <w:ind w:right="144"/>
    </w:pPr>
    <w:rPr>
      <w:b/>
      <w:sz w:val="19"/>
      <w:szCs w:val="20"/>
    </w:rPr>
  </w:style>
  <w:style w:type="paragraph" w:customStyle="1" w:styleId="Bullet1">
    <w:name w:val="Bullet 1"/>
    <w:basedOn w:val="Normal"/>
    <w:semiHidden/>
    <w:rsid w:val="00D33DC0"/>
    <w:pPr>
      <w:widowControl w:val="0"/>
      <w:tabs>
        <w:tab w:val="num" w:pos="360"/>
        <w:tab w:val="left" w:pos="7920"/>
      </w:tabs>
      <w:spacing w:after="160" w:line="280" w:lineRule="exact"/>
      <w:ind w:left="360" w:hanging="360"/>
    </w:pPr>
    <w:rPr>
      <w:sz w:val="20"/>
      <w:szCs w:val="20"/>
    </w:rPr>
  </w:style>
  <w:style w:type="paragraph" w:customStyle="1" w:styleId="Bullet2">
    <w:name w:val="Bullet 2"/>
    <w:basedOn w:val="Normal"/>
    <w:semiHidden/>
    <w:rsid w:val="00D33DC0"/>
    <w:pPr>
      <w:widowControl w:val="0"/>
      <w:tabs>
        <w:tab w:val="num" w:pos="720"/>
      </w:tabs>
      <w:spacing w:after="160" w:line="280" w:lineRule="exact"/>
      <w:ind w:left="720" w:hanging="360"/>
    </w:pPr>
    <w:rPr>
      <w:sz w:val="20"/>
      <w:szCs w:val="20"/>
    </w:rPr>
  </w:style>
  <w:style w:type="paragraph" w:customStyle="1" w:styleId="Bullet3">
    <w:name w:val="Bullet 3"/>
    <w:basedOn w:val="Normal"/>
    <w:semiHidden/>
    <w:rsid w:val="00D33DC0"/>
    <w:pPr>
      <w:widowControl w:val="0"/>
      <w:spacing w:after="160" w:line="280" w:lineRule="exact"/>
      <w:ind w:left="1080" w:hanging="360"/>
    </w:pPr>
    <w:rPr>
      <w:sz w:val="20"/>
      <w:szCs w:val="20"/>
    </w:rPr>
  </w:style>
  <w:style w:type="paragraph" w:customStyle="1" w:styleId="CaptionLargePicture">
    <w:name w:val="Caption Large Picture"/>
    <w:basedOn w:val="Normal"/>
    <w:semiHidden/>
    <w:rsid w:val="00D33DC0"/>
    <w:pPr>
      <w:spacing w:after="280" w:line="200" w:lineRule="exact"/>
      <w:ind w:left="-3744"/>
    </w:pPr>
    <w:rPr>
      <w:i/>
      <w:sz w:val="18"/>
      <w:szCs w:val="20"/>
    </w:rPr>
  </w:style>
  <w:style w:type="paragraph" w:customStyle="1" w:styleId="CaptionNormal">
    <w:name w:val="Caption Normal"/>
    <w:basedOn w:val="Normal"/>
    <w:semiHidden/>
    <w:rsid w:val="00D33DC0"/>
    <w:pPr>
      <w:spacing w:after="280" w:line="200" w:lineRule="exact"/>
    </w:pPr>
    <w:rPr>
      <w:i/>
      <w:sz w:val="18"/>
      <w:szCs w:val="20"/>
    </w:rPr>
  </w:style>
  <w:style w:type="paragraph" w:customStyle="1" w:styleId="Code">
    <w:name w:val="Code"/>
    <w:basedOn w:val="Normal"/>
    <w:rsid w:val="00F0755E"/>
    <w:pPr>
      <w:ind w:left="567"/>
    </w:pPr>
    <w:rPr>
      <w:rFonts w:ascii="Courier New" w:hAnsi="Courier New" w:cs="Courier New"/>
      <w:sz w:val="18"/>
      <w:szCs w:val="20"/>
      <w:lang w:val="fr-FR" w:eastAsia="nl-NL"/>
    </w:rPr>
  </w:style>
  <w:style w:type="paragraph" w:customStyle="1" w:styleId="Contents">
    <w:name w:val="Contents"/>
    <w:basedOn w:val="Heading1"/>
    <w:semiHidden/>
    <w:rsid w:val="00D33DC0"/>
    <w:pPr>
      <w:pageBreakBefore w:val="0"/>
      <w:pBdr>
        <w:top w:val="single" w:sz="4" w:space="2" w:color="auto"/>
      </w:pBdr>
      <w:spacing w:before="360" w:line="280" w:lineRule="exact"/>
    </w:pPr>
    <w:rPr>
      <w:rFonts w:cs="Times New Roman"/>
      <w:smallCaps w:val="0"/>
      <w:kern w:val="28"/>
      <w:sz w:val="24"/>
      <w:szCs w:val="24"/>
    </w:rPr>
  </w:style>
  <w:style w:type="paragraph" w:customStyle="1" w:styleId="DocumentType">
    <w:name w:val="Document Type"/>
    <w:basedOn w:val="Normal"/>
    <w:autoRedefine/>
    <w:semiHidden/>
    <w:rsid w:val="00D33DC0"/>
    <w:pPr>
      <w:spacing w:before="480" w:line="280" w:lineRule="exact"/>
    </w:pPr>
    <w:rPr>
      <w:b/>
      <w:kern w:val="28"/>
      <w:sz w:val="20"/>
      <w:szCs w:val="20"/>
    </w:rPr>
  </w:style>
  <w:style w:type="paragraph" w:customStyle="1" w:styleId="Footer-even">
    <w:name w:val="Footer-even"/>
    <w:basedOn w:val="Normal"/>
    <w:semiHidden/>
    <w:rsid w:val="00D33DC0"/>
    <w:pPr>
      <w:pBdr>
        <w:top w:val="single" w:sz="6" w:space="1" w:color="auto"/>
      </w:pBdr>
      <w:tabs>
        <w:tab w:val="center" w:pos="-2016"/>
      </w:tabs>
      <w:spacing w:line="280" w:lineRule="exact"/>
    </w:pPr>
    <w:rPr>
      <w:b/>
      <w:sz w:val="15"/>
      <w:szCs w:val="20"/>
    </w:rPr>
  </w:style>
  <w:style w:type="paragraph" w:customStyle="1" w:styleId="Footer-odd">
    <w:name w:val="Footer-odd"/>
    <w:basedOn w:val="Normal"/>
    <w:semiHidden/>
    <w:rsid w:val="00D33DC0"/>
    <w:pPr>
      <w:pBdr>
        <w:top w:val="single" w:sz="6" w:space="1" w:color="auto"/>
      </w:pBdr>
      <w:tabs>
        <w:tab w:val="left" w:pos="3870"/>
        <w:tab w:val="left" w:pos="7056"/>
      </w:tabs>
      <w:spacing w:line="280" w:lineRule="exact"/>
    </w:pPr>
    <w:rPr>
      <w:b/>
      <w:sz w:val="15"/>
      <w:szCs w:val="20"/>
    </w:rPr>
  </w:style>
  <w:style w:type="paragraph" w:styleId="FootnoteText">
    <w:name w:val="footnote text"/>
    <w:basedOn w:val="Normal"/>
    <w:semiHidden/>
    <w:rsid w:val="00D33DC0"/>
    <w:pPr>
      <w:widowControl w:val="0"/>
      <w:spacing w:line="280" w:lineRule="exact"/>
    </w:pPr>
    <w:rPr>
      <w:rFonts w:ascii="Times" w:hAnsi="Times"/>
      <w:sz w:val="16"/>
      <w:szCs w:val="20"/>
    </w:rPr>
  </w:style>
  <w:style w:type="paragraph" w:customStyle="1" w:styleId="Legalese">
    <w:name w:val="Legalese"/>
    <w:basedOn w:val="Normal"/>
    <w:semiHidden/>
    <w:rsid w:val="00D33DC0"/>
    <w:pPr>
      <w:tabs>
        <w:tab w:val="left" w:pos="4440"/>
      </w:tabs>
      <w:spacing w:after="70" w:line="140" w:lineRule="exact"/>
      <w:ind w:left="3773"/>
    </w:pPr>
    <w:rPr>
      <w:i/>
      <w:sz w:val="16"/>
      <w:szCs w:val="20"/>
    </w:rPr>
  </w:style>
  <w:style w:type="paragraph" w:customStyle="1" w:styleId="Picture1Small">
    <w:name w:val="Picture1 Small"/>
    <w:basedOn w:val="Normal"/>
    <w:next w:val="Normal"/>
    <w:semiHidden/>
    <w:rsid w:val="00D33DC0"/>
    <w:pPr>
      <w:framePr w:w="3336" w:wrap="auto" w:hAnchor="page" w:x="817" w:y="3162"/>
      <w:spacing w:line="280" w:lineRule="exact"/>
      <w:jc w:val="center"/>
    </w:pPr>
    <w:rPr>
      <w:i/>
      <w:sz w:val="15"/>
      <w:szCs w:val="20"/>
    </w:rPr>
  </w:style>
  <w:style w:type="paragraph" w:customStyle="1" w:styleId="MastheadDescriptor">
    <w:name w:val="Masthead Descriptor"/>
    <w:basedOn w:val="Normal"/>
    <w:semiHidden/>
    <w:rsid w:val="00D33DC0"/>
    <w:pPr>
      <w:spacing w:after="1040" w:line="200" w:lineRule="exact"/>
      <w:ind w:left="792"/>
    </w:pPr>
    <w:rPr>
      <w:i/>
      <w:sz w:val="20"/>
      <w:szCs w:val="20"/>
    </w:rPr>
  </w:style>
  <w:style w:type="paragraph" w:customStyle="1" w:styleId="Number">
    <w:name w:val="Number"/>
    <w:basedOn w:val="Normal"/>
    <w:semiHidden/>
    <w:rsid w:val="00D33DC0"/>
    <w:pPr>
      <w:widowControl w:val="0"/>
      <w:tabs>
        <w:tab w:val="left" w:pos="7920"/>
      </w:tabs>
      <w:spacing w:line="280" w:lineRule="exact"/>
      <w:ind w:left="216" w:hanging="216"/>
    </w:pPr>
    <w:rPr>
      <w:sz w:val="20"/>
      <w:szCs w:val="20"/>
    </w:rPr>
  </w:style>
  <w:style w:type="paragraph" w:customStyle="1" w:styleId="Numberafterbullet">
    <w:name w:val="Number after bullet"/>
    <w:basedOn w:val="Number"/>
    <w:semiHidden/>
    <w:rsid w:val="00D33DC0"/>
    <w:pPr>
      <w:ind w:left="605"/>
    </w:pPr>
  </w:style>
  <w:style w:type="paragraph" w:customStyle="1" w:styleId="PaperTitle">
    <w:name w:val="Paper Title"/>
    <w:basedOn w:val="Normal"/>
    <w:semiHidden/>
    <w:rsid w:val="00D33DC0"/>
    <w:pPr>
      <w:spacing w:before="40" w:line="280" w:lineRule="exact"/>
      <w:ind w:right="360"/>
    </w:pPr>
    <w:rPr>
      <w:sz w:val="32"/>
      <w:szCs w:val="20"/>
    </w:rPr>
  </w:style>
  <w:style w:type="paragraph" w:customStyle="1" w:styleId="Picture2Med">
    <w:name w:val="Picture2 Med"/>
    <w:basedOn w:val="Normal"/>
    <w:next w:val="CaptionNormal"/>
    <w:semiHidden/>
    <w:rsid w:val="00D33DC0"/>
    <w:pPr>
      <w:keepNext/>
      <w:spacing w:before="280" w:line="280" w:lineRule="exact"/>
    </w:pPr>
    <w:rPr>
      <w:noProof/>
      <w:sz w:val="20"/>
      <w:szCs w:val="20"/>
    </w:rPr>
  </w:style>
  <w:style w:type="paragraph" w:customStyle="1" w:styleId="Picture3Large">
    <w:name w:val="Picture3 Large"/>
    <w:basedOn w:val="Normal"/>
    <w:next w:val="CaptionLargePicture"/>
    <w:semiHidden/>
    <w:rsid w:val="00D33DC0"/>
    <w:pPr>
      <w:keepNext/>
      <w:spacing w:before="280" w:line="280" w:lineRule="exact"/>
      <w:ind w:left="-3744"/>
    </w:pPr>
    <w:rPr>
      <w:noProof/>
      <w:sz w:val="20"/>
      <w:szCs w:val="20"/>
    </w:rPr>
  </w:style>
  <w:style w:type="character" w:styleId="FollowedHyperlink">
    <w:name w:val="FollowedHyperlink"/>
    <w:semiHidden/>
    <w:rsid w:val="00D33DC0"/>
    <w:rPr>
      <w:color w:val="800080"/>
      <w:u w:val="single"/>
    </w:rPr>
  </w:style>
  <w:style w:type="paragraph" w:customStyle="1" w:styleId="TableBody">
    <w:name w:val="Table Body"/>
    <w:basedOn w:val="Normal"/>
    <w:semiHidden/>
    <w:rsid w:val="00D33DC0"/>
    <w:pPr>
      <w:spacing w:before="40" w:after="40" w:line="250" w:lineRule="exact"/>
      <w:ind w:right="115"/>
    </w:pPr>
    <w:rPr>
      <w:sz w:val="18"/>
      <w:szCs w:val="20"/>
    </w:rPr>
  </w:style>
  <w:style w:type="paragraph" w:customStyle="1" w:styleId="TableBold">
    <w:name w:val="Table Bold"/>
    <w:basedOn w:val="Normal"/>
    <w:semiHidden/>
    <w:rsid w:val="00D33DC0"/>
    <w:pPr>
      <w:widowControl w:val="0"/>
      <w:spacing w:before="40" w:after="40" w:line="250" w:lineRule="exact"/>
    </w:pPr>
    <w:rPr>
      <w:b/>
      <w:sz w:val="18"/>
      <w:szCs w:val="20"/>
    </w:rPr>
  </w:style>
  <w:style w:type="paragraph" w:customStyle="1" w:styleId="TableBullet">
    <w:name w:val="Table Bullet"/>
    <w:basedOn w:val="TableBody"/>
    <w:semiHidden/>
    <w:rsid w:val="00D33DC0"/>
    <w:pPr>
      <w:tabs>
        <w:tab w:val="num" w:pos="720"/>
      </w:tabs>
      <w:spacing w:after="0"/>
      <w:ind w:left="720" w:right="0" w:hanging="360"/>
    </w:pPr>
  </w:style>
  <w:style w:type="paragraph" w:customStyle="1" w:styleId="TableTitle">
    <w:name w:val="Table Title"/>
    <w:basedOn w:val="Heading3"/>
    <w:semiHidden/>
    <w:rsid w:val="00D33DC0"/>
    <w:pPr>
      <w:spacing w:before="280" w:line="280" w:lineRule="exact"/>
    </w:pPr>
    <w:rPr>
      <w:rFonts w:cs="Times New Roman"/>
      <w:bCs w:val="0"/>
      <w:smallCaps/>
      <w:sz w:val="20"/>
      <w:szCs w:val="20"/>
    </w:rPr>
  </w:style>
  <w:style w:type="paragraph" w:styleId="TOC4">
    <w:name w:val="toc 4"/>
    <w:basedOn w:val="Normal"/>
    <w:autoRedefine/>
    <w:semiHidden/>
    <w:rsid w:val="00D33DC0"/>
    <w:pPr>
      <w:numPr>
        <w:numId w:val="1"/>
      </w:numPr>
      <w:tabs>
        <w:tab w:val="clear" w:pos="360"/>
        <w:tab w:val="right" w:pos="7056"/>
      </w:tabs>
      <w:spacing w:line="280" w:lineRule="exact"/>
      <w:ind w:left="480" w:firstLine="0"/>
    </w:pPr>
    <w:rPr>
      <w:noProof/>
      <w:sz w:val="19"/>
      <w:szCs w:val="20"/>
    </w:rPr>
  </w:style>
  <w:style w:type="paragraph" w:customStyle="1" w:styleId="Byline">
    <w:name w:val="Byline"/>
    <w:basedOn w:val="Normal"/>
    <w:autoRedefine/>
    <w:semiHidden/>
    <w:rsid w:val="00D33DC0"/>
    <w:pPr>
      <w:tabs>
        <w:tab w:val="left" w:pos="360"/>
      </w:tabs>
      <w:spacing w:after="0" w:line="280" w:lineRule="exact"/>
      <w:ind w:firstLine="360"/>
    </w:pPr>
    <w:rPr>
      <w:i/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D33DC0"/>
    <w:pPr>
      <w:spacing w:line="280" w:lineRule="exact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D33DC0"/>
    <w:pPr>
      <w:spacing w:line="280" w:lineRule="exact"/>
      <w:ind w:left="1400"/>
    </w:pPr>
    <w:rPr>
      <w:sz w:val="20"/>
      <w:szCs w:val="20"/>
    </w:rPr>
  </w:style>
  <w:style w:type="paragraph" w:customStyle="1" w:styleId="Note">
    <w:name w:val="Note"/>
    <w:basedOn w:val="Normal"/>
    <w:autoRedefine/>
    <w:semiHidden/>
    <w:rsid w:val="00D33DC0"/>
    <w:pPr>
      <w:pBdr>
        <w:top w:val="single" w:sz="4" w:space="9" w:color="auto"/>
        <w:bottom w:val="single" w:sz="4" w:space="9" w:color="auto"/>
      </w:pBdr>
      <w:spacing w:before="180" w:after="180"/>
    </w:pPr>
    <w:rPr>
      <w:bCs/>
      <w:sz w:val="18"/>
      <w:szCs w:val="20"/>
    </w:rPr>
  </w:style>
  <w:style w:type="table" w:styleId="TableGrid">
    <w:name w:val="Table Grid"/>
    <w:basedOn w:val="TableNormal"/>
    <w:semiHidden/>
    <w:rsid w:val="00F075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Normal"/>
    <w:next w:val="Normal"/>
    <w:autoRedefine/>
    <w:semiHidden/>
    <w:rsid w:val="00D33DC0"/>
    <w:pPr>
      <w:spacing w:line="280" w:lineRule="exact"/>
      <w:ind w:left="200" w:hanging="200"/>
    </w:pPr>
    <w:rPr>
      <w:sz w:val="20"/>
      <w:szCs w:val="20"/>
    </w:rPr>
  </w:style>
  <w:style w:type="paragraph" w:customStyle="1" w:styleId="RegValue">
    <w:name w:val="RegValue"/>
    <w:basedOn w:val="Normal"/>
    <w:semiHidden/>
    <w:rsid w:val="00D33DC0"/>
    <w:pPr>
      <w:tabs>
        <w:tab w:val="left" w:pos="1440"/>
      </w:tabs>
      <w:spacing w:before="120"/>
      <w:ind w:left="1440" w:hanging="1440"/>
    </w:pPr>
    <w:rPr>
      <w:sz w:val="20"/>
      <w:szCs w:val="20"/>
      <w:lang w:eastAsia="x-none" w:bidi="he-IL"/>
    </w:rPr>
  </w:style>
  <w:style w:type="paragraph" w:customStyle="1" w:styleId="RegKey">
    <w:name w:val="RegKey"/>
    <w:basedOn w:val="Normal"/>
    <w:next w:val="RegValue"/>
    <w:autoRedefine/>
    <w:semiHidden/>
    <w:rsid w:val="00D33DC0"/>
    <w:pPr>
      <w:keepNext/>
      <w:spacing w:before="120"/>
    </w:pPr>
    <w:rPr>
      <w:b/>
      <w:bCs/>
      <w:sz w:val="20"/>
      <w:szCs w:val="20"/>
      <w:lang w:eastAsia="x-none" w:bidi="he-IL"/>
    </w:rPr>
  </w:style>
  <w:style w:type="paragraph" w:customStyle="1" w:styleId="Parameters">
    <w:name w:val="Parameters"/>
    <w:basedOn w:val="Normal"/>
    <w:autoRedefine/>
    <w:semiHidden/>
    <w:rsid w:val="00D33DC0"/>
    <w:pPr>
      <w:spacing w:before="120"/>
      <w:ind w:left="990" w:hanging="270"/>
    </w:pPr>
    <w:rPr>
      <w:sz w:val="20"/>
      <w:szCs w:val="20"/>
      <w:lang w:eastAsia="x-none" w:bidi="he-IL"/>
    </w:rPr>
  </w:style>
  <w:style w:type="paragraph" w:customStyle="1" w:styleId="syntax">
    <w:name w:val="syntax"/>
    <w:basedOn w:val="Normal"/>
    <w:semiHidden/>
    <w:rsid w:val="00D33DC0"/>
    <w:pPr>
      <w:spacing w:before="100" w:beforeAutospacing="1" w:after="100" w:afterAutospacing="1"/>
    </w:pPr>
    <w:rPr>
      <w:sz w:val="20"/>
    </w:rPr>
  </w:style>
  <w:style w:type="paragraph" w:styleId="Title">
    <w:name w:val="Title"/>
    <w:basedOn w:val="Normal"/>
    <w:qFormat/>
    <w:rsid w:val="00F0755E"/>
    <w:pPr>
      <w:pageBreakBefore/>
      <w:spacing w:before="240" w:after="24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code0">
    <w:name w:val="code"/>
    <w:basedOn w:val="Normal"/>
    <w:rsid w:val="00D33DC0"/>
    <w:pPr>
      <w:spacing w:after="0"/>
    </w:pPr>
    <w:rPr>
      <w:rFonts w:ascii="Courier New" w:hAnsi="Courier New" w:cs="Arial"/>
      <w:iCs/>
      <w:color w:val="000000"/>
      <w:sz w:val="20"/>
      <w:szCs w:val="20"/>
    </w:rPr>
  </w:style>
  <w:style w:type="paragraph" w:customStyle="1" w:styleId="normalnumber">
    <w:name w:val="normal number"/>
    <w:basedOn w:val="Normal"/>
    <w:semiHidden/>
    <w:rsid w:val="00D33DC0"/>
    <w:pPr>
      <w:tabs>
        <w:tab w:val="num" w:pos="432"/>
      </w:tabs>
      <w:spacing w:after="0" w:line="280" w:lineRule="exact"/>
      <w:ind w:left="432" w:hanging="360"/>
    </w:pPr>
    <w:rPr>
      <w:sz w:val="20"/>
      <w:szCs w:val="20"/>
    </w:rPr>
  </w:style>
  <w:style w:type="paragraph" w:customStyle="1" w:styleId="normalbullet">
    <w:name w:val="normal bullet"/>
    <w:basedOn w:val="normalnumber"/>
    <w:semiHidden/>
    <w:rsid w:val="00D33DC0"/>
    <w:pPr>
      <w:tabs>
        <w:tab w:val="clear" w:pos="432"/>
        <w:tab w:val="num" w:pos="1080"/>
      </w:tabs>
      <w:ind w:left="1080"/>
    </w:pPr>
  </w:style>
  <w:style w:type="paragraph" w:customStyle="1" w:styleId="normalbullettight">
    <w:name w:val="normal bullet tight"/>
    <w:basedOn w:val="normalbullet"/>
    <w:semiHidden/>
    <w:rsid w:val="00D33DC0"/>
    <w:pPr>
      <w:tabs>
        <w:tab w:val="clear" w:pos="1080"/>
        <w:tab w:val="num" w:pos="144"/>
      </w:tabs>
      <w:ind w:left="144" w:hanging="144"/>
    </w:pPr>
  </w:style>
  <w:style w:type="paragraph" w:customStyle="1" w:styleId="procedure">
    <w:name w:val="procedure"/>
    <w:basedOn w:val="Normal"/>
    <w:next w:val="normalnumber"/>
    <w:semiHidden/>
    <w:rsid w:val="00D33DC0"/>
    <w:pPr>
      <w:spacing w:after="0" w:line="280" w:lineRule="exact"/>
    </w:pPr>
    <w:rPr>
      <w:b/>
      <w:sz w:val="20"/>
      <w:szCs w:val="20"/>
    </w:rPr>
  </w:style>
  <w:style w:type="character" w:customStyle="1" w:styleId="standard1">
    <w:name w:val="standard1"/>
    <w:semiHidden/>
    <w:rsid w:val="004B753E"/>
    <w:rPr>
      <w:rFonts w:ascii="Arial" w:hAnsi="Arial" w:cs="Arial" w:hint="default"/>
      <w:sz w:val="16"/>
      <w:szCs w:val="16"/>
    </w:rPr>
  </w:style>
  <w:style w:type="character" w:customStyle="1" w:styleId="bodytext1">
    <w:name w:val="bodytext1"/>
    <w:semiHidden/>
    <w:rsid w:val="000E2818"/>
    <w:rPr>
      <w:rFonts w:ascii="Verdana" w:hAnsi="Verdana" w:hint="default"/>
      <w:color w:val="990000"/>
      <w:sz w:val="13"/>
      <w:szCs w:val="13"/>
    </w:rPr>
  </w:style>
  <w:style w:type="paragraph" w:customStyle="1" w:styleId="redtext">
    <w:name w:val="redtext"/>
    <w:basedOn w:val="Normal"/>
    <w:semiHidden/>
    <w:rsid w:val="00A37F79"/>
    <w:pPr>
      <w:spacing w:before="100" w:beforeAutospacing="1" w:after="100" w:afterAutospacing="1"/>
    </w:pPr>
    <w:rPr>
      <w:rFonts w:cs="Arial"/>
      <w:b/>
      <w:bCs/>
      <w:color w:val="FFFF00"/>
      <w:sz w:val="15"/>
      <w:szCs w:val="15"/>
      <w:lang w:val="en-GB" w:eastAsia="en-GB"/>
    </w:rPr>
  </w:style>
  <w:style w:type="character" w:styleId="HTMLCode">
    <w:name w:val="HTML Code"/>
    <w:rsid w:val="005463EF"/>
    <w:rPr>
      <w:rFonts w:ascii="Courier New" w:eastAsia="Times New Roman" w:hAnsi="Courier New" w:cs="Courier New"/>
      <w:sz w:val="20"/>
      <w:szCs w:val="20"/>
    </w:rPr>
  </w:style>
  <w:style w:type="paragraph" w:customStyle="1" w:styleId="StyleHeading2TimesNewRoman12pt">
    <w:name w:val="Style Heading 2 + Times New Roman 12 pt"/>
    <w:basedOn w:val="Heading2"/>
    <w:autoRedefine/>
    <w:semiHidden/>
    <w:rsid w:val="001E18CF"/>
    <w:rPr>
      <w:rFonts w:ascii="Times New Roman" w:hAnsi="Times New Roman"/>
      <w:i w:val="0"/>
      <w:smallCaps/>
      <w:lang w:val="nl-BE" w:eastAsia="nl-NL"/>
    </w:rPr>
  </w:style>
  <w:style w:type="paragraph" w:styleId="BodyTextIndent2">
    <w:name w:val="Body Text Indent 2"/>
    <w:basedOn w:val="Normal"/>
    <w:semiHidden/>
    <w:rsid w:val="001E18CF"/>
    <w:pPr>
      <w:spacing w:after="0"/>
      <w:ind w:left="2160"/>
    </w:pPr>
    <w:rPr>
      <w:lang w:eastAsia="nl-NL"/>
    </w:rPr>
  </w:style>
  <w:style w:type="paragraph" w:styleId="BodyTextIndent3">
    <w:name w:val="Body Text Indent 3"/>
    <w:basedOn w:val="Normal"/>
    <w:semiHidden/>
    <w:rsid w:val="001E18CF"/>
    <w:pPr>
      <w:spacing w:after="0"/>
      <w:ind w:left="1800"/>
    </w:pPr>
    <w:rPr>
      <w:lang w:eastAsia="nl-NL"/>
    </w:rPr>
  </w:style>
  <w:style w:type="character" w:customStyle="1" w:styleId="warningnobold1">
    <w:name w:val="warningnobold1"/>
    <w:semiHidden/>
    <w:rsid w:val="0022192D"/>
    <w:rPr>
      <w:rFonts w:ascii="Verdana" w:hAnsi="Verdana" w:hint="default"/>
      <w:color w:val="CC0000"/>
      <w:sz w:val="20"/>
      <w:szCs w:val="20"/>
    </w:rPr>
  </w:style>
  <w:style w:type="paragraph" w:customStyle="1" w:styleId="StyleHeading1TimesNewRoman12pt">
    <w:name w:val="Style Heading 1 + Times New Roman 12 pt"/>
    <w:basedOn w:val="Heading1"/>
    <w:autoRedefine/>
    <w:semiHidden/>
    <w:rsid w:val="005F0330"/>
    <w:pPr>
      <w:keepLines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mallCaps w:val="0"/>
      <w:lang w:val="nl-BE" w:eastAsia="nl-NL"/>
    </w:rPr>
  </w:style>
  <w:style w:type="paragraph" w:customStyle="1" w:styleId="LIJN1">
    <w:name w:val="LIJN1"/>
    <w:basedOn w:val="Normal"/>
    <w:next w:val="LIJN2"/>
    <w:semiHidden/>
    <w:rsid w:val="00F0755E"/>
    <w:pPr>
      <w:spacing w:before="4000" w:after="240"/>
      <w:jc w:val="center"/>
    </w:pPr>
    <w:rPr>
      <w:b/>
      <w:caps/>
      <w:sz w:val="48"/>
      <w:szCs w:val="48"/>
    </w:rPr>
  </w:style>
  <w:style w:type="paragraph" w:customStyle="1" w:styleId="LIJN2">
    <w:name w:val="LIJN2"/>
    <w:basedOn w:val="Normal"/>
    <w:next w:val="LIJN3"/>
    <w:semiHidden/>
    <w:rsid w:val="00F0755E"/>
    <w:pPr>
      <w:spacing w:after="240"/>
      <w:jc w:val="center"/>
    </w:pPr>
    <w:rPr>
      <w:b/>
      <w:sz w:val="48"/>
      <w:szCs w:val="48"/>
    </w:rPr>
  </w:style>
  <w:style w:type="paragraph" w:customStyle="1" w:styleId="LIJN3">
    <w:name w:val="LIJN3"/>
    <w:basedOn w:val="Normal"/>
    <w:next w:val="LIJN4"/>
    <w:semiHidden/>
    <w:rsid w:val="00F0755E"/>
    <w:pPr>
      <w:spacing w:after="240"/>
      <w:jc w:val="center"/>
    </w:pPr>
    <w:rPr>
      <w:b/>
      <w:sz w:val="40"/>
      <w:szCs w:val="40"/>
    </w:rPr>
  </w:style>
  <w:style w:type="paragraph" w:customStyle="1" w:styleId="LIJN4">
    <w:name w:val="LIJN4"/>
    <w:basedOn w:val="Normal"/>
    <w:next w:val="Normal"/>
    <w:semiHidden/>
    <w:rsid w:val="00F0755E"/>
    <w:pPr>
      <w:spacing w:after="240"/>
      <w:jc w:val="center"/>
    </w:pPr>
    <w:rPr>
      <w:b/>
      <w:sz w:val="36"/>
      <w:szCs w:val="36"/>
    </w:rPr>
  </w:style>
  <w:style w:type="paragraph" w:customStyle="1" w:styleId="COPY">
    <w:name w:val="COPY"/>
    <w:basedOn w:val="Normal"/>
    <w:next w:val="Normal"/>
    <w:semiHidden/>
    <w:rsid w:val="00F0755E"/>
    <w:pPr>
      <w:spacing w:before="4000"/>
      <w:jc w:val="center"/>
    </w:pPr>
    <w:rPr>
      <w:b/>
      <w:sz w:val="20"/>
      <w:szCs w:val="20"/>
    </w:rPr>
  </w:style>
  <w:style w:type="paragraph" w:customStyle="1" w:styleId="COLOFON1">
    <w:name w:val="COLOFON1"/>
    <w:basedOn w:val="Normal"/>
    <w:next w:val="Normal"/>
    <w:semiHidden/>
    <w:rsid w:val="00F0755E"/>
    <w:rPr>
      <w:b/>
    </w:rPr>
  </w:style>
  <w:style w:type="paragraph" w:customStyle="1" w:styleId="Kaderstuk">
    <w:name w:val="Kaderstuk"/>
    <w:basedOn w:val="Normal"/>
    <w:semiHidden/>
    <w:rsid w:val="00F0755E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0C0C0"/>
      <w:spacing w:before="120"/>
    </w:pPr>
    <w:rPr>
      <w:sz w:val="20"/>
      <w:szCs w:val="20"/>
      <w:lang w:val="nl-NL" w:eastAsia="nl-NL"/>
    </w:rPr>
  </w:style>
  <w:style w:type="paragraph" w:customStyle="1" w:styleId="Kadertitel">
    <w:name w:val="Kadertitel"/>
    <w:basedOn w:val="Kaderstuk"/>
    <w:next w:val="Kaderstuk"/>
    <w:semiHidden/>
    <w:rsid w:val="00F0755E"/>
    <w:pPr>
      <w:keepNext/>
    </w:pPr>
    <w:rPr>
      <w:b/>
    </w:rPr>
  </w:style>
  <w:style w:type="paragraph" w:customStyle="1" w:styleId="Syntax0">
    <w:name w:val="Syntax"/>
    <w:basedOn w:val="Code"/>
    <w:next w:val="Normal"/>
    <w:semiHidden/>
    <w:rsid w:val="00F0755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09" w:hanging="709"/>
    </w:pPr>
    <w:rPr>
      <w:sz w:val="22"/>
      <w:szCs w:val="22"/>
      <w:lang w:val="en-US"/>
    </w:rPr>
  </w:style>
  <w:style w:type="paragraph" w:customStyle="1" w:styleId="CODE1">
    <w:name w:val="CODE"/>
    <w:basedOn w:val="Normal"/>
    <w:qFormat/>
    <w:rsid w:val="00F0755E"/>
    <w:pPr>
      <w:ind w:left="567"/>
    </w:pPr>
    <w:rPr>
      <w:rFonts w:ascii="Courier New" w:hAnsi="Courier New" w:cs="Courier New"/>
      <w:sz w:val="18"/>
      <w:szCs w:val="20"/>
      <w:lang w:val="fr-FR" w:eastAsia="nl-NL"/>
    </w:rPr>
  </w:style>
  <w:style w:type="character" w:customStyle="1" w:styleId="CODEKORT">
    <w:name w:val="CODEKORT"/>
    <w:semiHidden/>
    <w:rsid w:val="00F0755E"/>
    <w:rPr>
      <w:rFonts w:ascii="Courier New" w:hAnsi="Courier New"/>
    </w:rPr>
  </w:style>
  <w:style w:type="paragraph" w:customStyle="1" w:styleId="StyleHeading2">
    <w:name w:val="Style Heading 2"/>
    <w:aliases w:val="Heading 2 Char + 16 pt Not Bold Not Small caps"/>
    <w:basedOn w:val="Heading2"/>
    <w:next w:val="Normal"/>
    <w:autoRedefine/>
    <w:semiHidden/>
    <w:rsid w:val="00684514"/>
    <w:pPr>
      <w:numPr>
        <w:ilvl w:val="0"/>
        <w:numId w:val="0"/>
      </w:numPr>
    </w:pPr>
    <w:rPr>
      <w:b w:val="0"/>
      <w:bCs w:val="0"/>
      <w:i w:val="0"/>
      <w:iCs w:val="0"/>
      <w:kern w:val="32"/>
      <w:sz w:val="32"/>
    </w:rPr>
  </w:style>
  <w:style w:type="character" w:customStyle="1" w:styleId="postcolor1">
    <w:name w:val="postcolor1"/>
    <w:semiHidden/>
    <w:rsid w:val="00330288"/>
    <w:rPr>
      <w:sz w:val="18"/>
      <w:szCs w:val="18"/>
    </w:rPr>
  </w:style>
  <w:style w:type="character" w:customStyle="1" w:styleId="artpara1">
    <w:name w:val="artpara1"/>
    <w:semiHidden/>
    <w:rsid w:val="00931328"/>
    <w:rPr>
      <w:rFonts w:ascii="Arial" w:hAnsi="Arial" w:cs="Arial" w:hint="default"/>
      <w:b w:val="0"/>
      <w:bCs w:val="0"/>
      <w:color w:val="000000"/>
      <w:sz w:val="18"/>
      <w:szCs w:val="18"/>
    </w:rPr>
  </w:style>
  <w:style w:type="character" w:styleId="FootnoteReference">
    <w:name w:val="footnote reference"/>
    <w:semiHidden/>
    <w:rsid w:val="00803D7C"/>
    <w:rPr>
      <w:vertAlign w:val="superscript"/>
    </w:rPr>
  </w:style>
  <w:style w:type="character" w:customStyle="1" w:styleId="titleclass">
    <w:name w:val="titleclass"/>
    <w:basedOn w:val="DefaultParagraphFont"/>
    <w:semiHidden/>
    <w:rsid w:val="0030417C"/>
  </w:style>
  <w:style w:type="character" w:customStyle="1" w:styleId="titleinfoclass">
    <w:name w:val="titleinfoclass"/>
    <w:basedOn w:val="DefaultParagraphFont"/>
    <w:semiHidden/>
    <w:rsid w:val="0030417C"/>
  </w:style>
  <w:style w:type="character" w:customStyle="1" w:styleId="upselltitleclass">
    <w:name w:val="upselltitleclass"/>
    <w:basedOn w:val="DefaultParagraphFont"/>
    <w:semiHidden/>
    <w:rsid w:val="0093221E"/>
  </w:style>
  <w:style w:type="character" w:customStyle="1" w:styleId="paragraph">
    <w:name w:val="paragraph"/>
    <w:basedOn w:val="DefaultParagraphFont"/>
    <w:semiHidden/>
    <w:rsid w:val="00201635"/>
  </w:style>
  <w:style w:type="paragraph" w:styleId="TOC5">
    <w:name w:val="toc 5"/>
    <w:basedOn w:val="Normal"/>
    <w:next w:val="Normal"/>
    <w:autoRedefine/>
    <w:semiHidden/>
    <w:rsid w:val="00FA6F70"/>
    <w:pPr>
      <w:spacing w:before="0" w:after="0"/>
      <w:ind w:left="960"/>
    </w:pPr>
    <w:rPr>
      <w:rFonts w:ascii="Times New Roman" w:hAnsi="Times New Roman"/>
      <w:lang w:val="en-US" w:eastAsia="en-US"/>
    </w:rPr>
  </w:style>
  <w:style w:type="paragraph" w:styleId="TOC6">
    <w:name w:val="toc 6"/>
    <w:basedOn w:val="Normal"/>
    <w:next w:val="Normal"/>
    <w:autoRedefine/>
    <w:semiHidden/>
    <w:rsid w:val="00FA6F70"/>
    <w:pPr>
      <w:spacing w:before="0" w:after="0"/>
      <w:ind w:left="1200"/>
    </w:pPr>
    <w:rPr>
      <w:rFonts w:ascii="Times New Roman" w:hAnsi="Times New Roman"/>
      <w:lang w:val="en-US" w:eastAsia="en-US"/>
    </w:rPr>
  </w:style>
  <w:style w:type="paragraph" w:styleId="TOC9">
    <w:name w:val="toc 9"/>
    <w:basedOn w:val="Normal"/>
    <w:next w:val="Normal"/>
    <w:autoRedefine/>
    <w:semiHidden/>
    <w:rsid w:val="00FA6F70"/>
    <w:pPr>
      <w:spacing w:before="0" w:after="0"/>
      <w:ind w:left="1920"/>
    </w:pPr>
    <w:rPr>
      <w:rFonts w:ascii="Times New Roman" w:hAnsi="Times New Roman"/>
      <w:lang w:val="en-US" w:eastAsia="en-US"/>
    </w:rPr>
  </w:style>
  <w:style w:type="character" w:customStyle="1" w:styleId="CodeInline">
    <w:name w:val="CodeInline"/>
    <w:qFormat/>
    <w:rsid w:val="002441E7"/>
    <w:rPr>
      <w:rFonts w:ascii="Consolas" w:hAnsi="Consolas" w:cs="Courier New"/>
      <w:color w:val="800000"/>
      <w:sz w:val="24"/>
    </w:rPr>
  </w:style>
  <w:style w:type="paragraph" w:customStyle="1" w:styleId="CodeBlokZonderKader">
    <w:name w:val="CodeBlokZonderKader"/>
    <w:basedOn w:val="Code"/>
    <w:semiHidden/>
    <w:rsid w:val="000C3D5C"/>
    <w:pPr>
      <w:spacing w:before="120" w:after="240"/>
    </w:pPr>
  </w:style>
  <w:style w:type="paragraph" w:customStyle="1" w:styleId="CodeBlokMetKader">
    <w:name w:val="CodeBlokMetKader"/>
    <w:basedOn w:val="CODE1"/>
    <w:link w:val="CodeBlokMetKaderChar"/>
    <w:qFormat/>
    <w:rsid w:val="00313BB8"/>
    <w:pPr>
      <w:pBdr>
        <w:top w:val="single" w:sz="4" w:space="6" w:color="800080" w:shadow="1"/>
        <w:left w:val="single" w:sz="4" w:space="6" w:color="800080" w:shadow="1"/>
        <w:bottom w:val="single" w:sz="4" w:space="6" w:color="800080" w:shadow="1"/>
        <w:right w:val="single" w:sz="4" w:space="6" w:color="800080" w:shadow="1"/>
      </w:pBdr>
      <w:spacing w:after="60"/>
      <w:ind w:left="720" w:hanging="159"/>
    </w:pPr>
    <w:rPr>
      <w:rFonts w:ascii="Consolas" w:hAnsi="Consolas"/>
      <w:color w:val="800080"/>
      <w:lang w:val="nl-BE"/>
    </w:rPr>
  </w:style>
  <w:style w:type="paragraph" w:styleId="HTMLPreformatted">
    <w:name w:val="HTML Preformatted"/>
    <w:basedOn w:val="Normal"/>
    <w:link w:val="HTMLPreformattedChar"/>
    <w:uiPriority w:val="99"/>
    <w:semiHidden/>
    <w:rsid w:val="00842E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  <w:szCs w:val="20"/>
      <w:lang w:val="en-US" w:eastAsia="en-US"/>
    </w:rPr>
  </w:style>
  <w:style w:type="character" w:styleId="CommentReference">
    <w:name w:val="annotation reference"/>
    <w:semiHidden/>
    <w:rsid w:val="00F36398"/>
    <w:rPr>
      <w:sz w:val="16"/>
      <w:szCs w:val="16"/>
    </w:rPr>
  </w:style>
  <w:style w:type="paragraph" w:styleId="CommentText">
    <w:name w:val="annotation text"/>
    <w:basedOn w:val="Normal"/>
    <w:semiHidden/>
    <w:rsid w:val="00F36398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F36398"/>
    <w:rPr>
      <w:b/>
      <w:bCs/>
    </w:rPr>
  </w:style>
  <w:style w:type="paragraph" w:styleId="BalloonText">
    <w:name w:val="Balloon Text"/>
    <w:basedOn w:val="Normal"/>
    <w:semiHidden/>
    <w:rsid w:val="00F36398"/>
    <w:rPr>
      <w:rFonts w:ascii="Tahoma" w:hAnsi="Tahoma" w:cs="Tahoma"/>
      <w:sz w:val="16"/>
      <w:szCs w:val="16"/>
    </w:rPr>
  </w:style>
  <w:style w:type="character" w:customStyle="1" w:styleId="HTMLelement">
    <w:name w:val="HTML element"/>
    <w:qFormat/>
    <w:rsid w:val="00F16004"/>
    <w:rPr>
      <w:rFonts w:ascii="Consolas" w:hAnsi="Consolas" w:cs="Courier New"/>
      <w:color w:val="0000FF"/>
      <w:sz w:val="24"/>
    </w:rPr>
  </w:style>
  <w:style w:type="character" w:customStyle="1" w:styleId="htmlattribuut">
    <w:name w:val="html attribuut"/>
    <w:rsid w:val="00F16004"/>
    <w:rPr>
      <w:rFonts w:ascii="Consolas" w:hAnsi="Consolas" w:cs="Courier New"/>
      <w:color w:val="008000"/>
      <w:sz w:val="24"/>
    </w:rPr>
  </w:style>
  <w:style w:type="paragraph" w:customStyle="1" w:styleId="Tip">
    <w:name w:val="Tip"/>
    <w:basedOn w:val="Normal"/>
    <w:autoRedefine/>
    <w:qFormat/>
    <w:rsid w:val="007E5B04"/>
    <w:pPr>
      <w:numPr>
        <w:numId w:val="2"/>
      </w:numPr>
      <w:shd w:val="clear" w:color="auto" w:fill="FFCC00"/>
    </w:pPr>
    <w:rPr>
      <w:rFonts w:ascii="Corbel" w:hAnsi="Corbel"/>
      <w:b/>
    </w:rPr>
  </w:style>
  <w:style w:type="character" w:customStyle="1" w:styleId="HTMLPreformattedChar">
    <w:name w:val="HTML Preformatted Char"/>
    <w:link w:val="HTMLPreformatted"/>
    <w:uiPriority w:val="99"/>
    <w:semiHidden/>
    <w:rsid w:val="00136B33"/>
    <w:rPr>
      <w:rFonts w:ascii="Courier New" w:hAnsi="Courier New" w:cs="Courier New"/>
      <w:lang w:val="en-US" w:eastAsia="en-US"/>
    </w:rPr>
  </w:style>
  <w:style w:type="paragraph" w:styleId="NormalIndent">
    <w:name w:val="Normal Indent"/>
    <w:basedOn w:val="Normal"/>
    <w:link w:val="NormalIndentChar"/>
    <w:rsid w:val="00B45A3D"/>
    <w:pPr>
      <w:ind w:left="720"/>
    </w:pPr>
  </w:style>
  <w:style w:type="paragraph" w:customStyle="1" w:styleId="heading40">
    <w:name w:val="heading4"/>
    <w:basedOn w:val="Normal"/>
    <w:rsid w:val="00C63F53"/>
    <w:rPr>
      <w:lang w:eastAsia="en-US"/>
    </w:rPr>
  </w:style>
  <w:style w:type="character" w:customStyle="1" w:styleId="CodeBlokMetKaderChar">
    <w:name w:val="CodeBlokMetKader Char"/>
    <w:link w:val="CodeBlokMetKader"/>
    <w:rsid w:val="00313BB8"/>
    <w:rPr>
      <w:rFonts w:ascii="Consolas" w:hAnsi="Consolas" w:cs="Courier New"/>
      <w:color w:val="800080"/>
      <w:sz w:val="18"/>
      <w:lang w:val="nl-BE" w:eastAsia="nl-NL" w:bidi="ar-SA"/>
    </w:rPr>
  </w:style>
  <w:style w:type="character" w:customStyle="1" w:styleId="mw-headline">
    <w:name w:val="mw-headline"/>
    <w:basedOn w:val="DefaultParagraphFont"/>
    <w:rsid w:val="004D754F"/>
  </w:style>
  <w:style w:type="character" w:customStyle="1" w:styleId="apple-style-span">
    <w:name w:val="apple-style-span"/>
    <w:basedOn w:val="DefaultParagraphFont"/>
    <w:rsid w:val="00791340"/>
  </w:style>
  <w:style w:type="character" w:customStyle="1" w:styleId="NormalIndentChar">
    <w:name w:val="Normal Indent Char"/>
    <w:link w:val="NormalIndent"/>
    <w:rsid w:val="003E18B1"/>
    <w:rPr>
      <w:rFonts w:ascii="Arial" w:hAnsi="Arial"/>
      <w:sz w:val="24"/>
      <w:szCs w:val="24"/>
      <w:lang w:val="nl-BE" w:eastAsia="nl-BE" w:bidi="ar-SA"/>
    </w:rPr>
  </w:style>
  <w:style w:type="character" w:customStyle="1" w:styleId="Event">
    <w:name w:val="Event"/>
    <w:aliases w:val="HTML el"/>
    <w:rsid w:val="00876CD5"/>
    <w:rPr>
      <w:rFonts w:ascii="Consolas" w:hAnsi="Consolas" w:cs="Courier New"/>
      <w:color w:val="0000FF"/>
      <w:sz w:val="24"/>
    </w:rPr>
  </w:style>
  <w:style w:type="character" w:customStyle="1" w:styleId="htmlattrib">
    <w:name w:val="html attrib"/>
    <w:qFormat/>
    <w:rsid w:val="00876CD5"/>
    <w:rPr>
      <w:rFonts w:ascii="Consolas" w:hAnsi="Consolas" w:cs="Courier New"/>
      <w:color w:val="008000"/>
      <w:sz w:val="24"/>
    </w:rPr>
  </w:style>
  <w:style w:type="character" w:customStyle="1" w:styleId="body">
    <w:name w:val="body"/>
    <w:basedOn w:val="DefaultParagraphFont"/>
    <w:rsid w:val="005039B3"/>
  </w:style>
  <w:style w:type="table" w:styleId="TableColumns1">
    <w:name w:val="Table Columns 1"/>
    <w:basedOn w:val="TableNormal"/>
    <w:rsid w:val="001F2389"/>
    <w:pPr>
      <w:spacing w:before="60" w:after="1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1F2389"/>
    <w:pPr>
      <w:spacing w:before="60" w:after="1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3">
    <w:name w:val="Table Columns 3"/>
    <w:basedOn w:val="TableNormal"/>
    <w:rsid w:val="00B9577B"/>
    <w:pPr>
      <w:spacing w:before="60" w:after="1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C8159F"/>
    <w:rPr>
      <w:rFonts w:ascii="Arial" w:hAnsi="Arial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967909"/>
    <w:pPr>
      <w:spacing w:before="0" w:after="0"/>
      <w:ind w:left="720"/>
    </w:pPr>
    <w:rPr>
      <w:lang w:val="en-US" w:eastAsia="en-US"/>
    </w:rPr>
  </w:style>
  <w:style w:type="character" w:customStyle="1" w:styleId="ListParagraphChar">
    <w:name w:val="List Paragraph Char"/>
    <w:link w:val="ListParagraph"/>
    <w:rsid w:val="00967909"/>
    <w:rPr>
      <w:rFonts w:ascii="Arial" w:hAnsi="Arial"/>
      <w:sz w:val="24"/>
      <w:szCs w:val="24"/>
      <w:lang w:val="en-US" w:eastAsia="en-US"/>
    </w:rPr>
  </w:style>
  <w:style w:type="paragraph" w:customStyle="1" w:styleId="opgelet">
    <w:name w:val="opgelet"/>
    <w:basedOn w:val="PlainText"/>
    <w:next w:val="Normal"/>
    <w:qFormat/>
    <w:rsid w:val="00CA3ED5"/>
    <w:pPr>
      <w:pBdr>
        <w:top w:val="single" w:sz="4" w:space="6" w:color="4F81BD"/>
        <w:left w:val="single" w:sz="4" w:space="15" w:color="4F81BD"/>
        <w:bottom w:val="single" w:sz="4" w:space="6" w:color="4F81BD"/>
        <w:right w:val="single" w:sz="4" w:space="5" w:color="4F81BD"/>
      </w:pBdr>
      <w:shd w:val="clear" w:color="auto" w:fill="C6D9F1"/>
      <w:spacing w:before="120"/>
      <w:ind w:left="284"/>
    </w:pPr>
    <w:rPr>
      <w:rFonts w:ascii="Calibri" w:hAnsi="Calibri" w:cs="Courier New"/>
      <w:sz w:val="24"/>
      <w:szCs w:val="20"/>
      <w:lang w:val="nl-NL" w:eastAsia="en-US"/>
    </w:rPr>
  </w:style>
  <w:style w:type="paragraph" w:styleId="PlainText">
    <w:name w:val="Plain Text"/>
    <w:basedOn w:val="Normal"/>
    <w:link w:val="PlainTextChar"/>
    <w:rsid w:val="00CA3ED5"/>
    <w:pPr>
      <w:spacing w:before="0" w:after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CA3ED5"/>
    <w:rPr>
      <w:rFonts w:ascii="Consolas" w:hAnsi="Consolas" w:cs="Consolas"/>
      <w:sz w:val="21"/>
      <w:szCs w:val="21"/>
    </w:rPr>
  </w:style>
  <w:style w:type="paragraph" w:customStyle="1" w:styleId="voorblok">
    <w:name w:val="voor blok"/>
    <w:basedOn w:val="Normal"/>
    <w:link w:val="voorblokChar"/>
    <w:qFormat/>
    <w:rsid w:val="005605FB"/>
    <w:pPr>
      <w:keepNext/>
      <w:spacing w:before="120"/>
    </w:pPr>
    <w:rPr>
      <w:szCs w:val="20"/>
      <w:lang w:val="en-US" w:eastAsia="en-US"/>
    </w:rPr>
  </w:style>
  <w:style w:type="character" w:customStyle="1" w:styleId="voorblokChar">
    <w:name w:val="voor blok Char"/>
    <w:basedOn w:val="DefaultParagraphFont"/>
    <w:link w:val="voorblok"/>
    <w:rsid w:val="005605FB"/>
    <w:rPr>
      <w:rFonts w:ascii="Arial" w:hAnsi="Arial"/>
      <w:sz w:val="24"/>
      <w:lang w:val="en-US" w:eastAsia="en-US"/>
    </w:rPr>
  </w:style>
  <w:style w:type="character" w:customStyle="1" w:styleId="WW8Num15z1">
    <w:name w:val="WW8Num15z1"/>
    <w:rsid w:val="00DF5944"/>
    <w:rPr>
      <w:rFonts w:ascii="OpenSymbol" w:hAnsi="OpenSymbol" w:cs="OpenSymbol"/>
    </w:rPr>
  </w:style>
  <w:style w:type="paragraph" w:customStyle="1" w:styleId="begintitel">
    <w:name w:val="begintitel"/>
    <w:basedOn w:val="Normal"/>
    <w:next w:val="Normal"/>
    <w:rsid w:val="00756D0F"/>
    <w:pPr>
      <w:spacing w:before="0" w:after="360"/>
    </w:pPr>
    <w:rPr>
      <w:rFonts w:ascii="Calibri" w:eastAsia="Calibri" w:hAnsi="Calibri"/>
      <w:b/>
      <w:caps/>
      <w:sz w:val="32"/>
      <w:szCs w:val="22"/>
      <w:lang w:val="nl-NL" w:eastAsia="en-US"/>
    </w:rPr>
  </w:style>
  <w:style w:type="character" w:styleId="PlaceholderText">
    <w:name w:val="Placeholder Text"/>
    <w:basedOn w:val="DefaultParagraphFont"/>
    <w:uiPriority w:val="99"/>
    <w:semiHidden/>
    <w:rsid w:val="00756D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8427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5307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2753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4983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006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3877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566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7836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94456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3300">
          <w:marLeft w:val="547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ursussen\beveiliging\beveiliging%20tips\sjabloonxp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C6F1BF-C894-4605-AF1E-511428C66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sjabloonxp.dot</Template>
  <TotalTime>90</TotalTime>
  <Pages>1</Pages>
  <Words>411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&amp;CSS, takenboek</vt:lpstr>
    </vt:vector>
  </TitlesOfParts>
  <Company>VDAB</Company>
  <LinksUpToDate>false</LinksUpToDate>
  <CharactersWithSpaces>2670</CharactersWithSpaces>
  <SharedDoc>false</SharedDoc>
  <HLinks>
    <vt:vector size="144" baseType="variant">
      <vt:variant>
        <vt:i4>2228297</vt:i4>
      </vt:variant>
      <vt:variant>
        <vt:i4>132</vt:i4>
      </vt:variant>
      <vt:variant>
        <vt:i4>0</vt:i4>
      </vt:variant>
      <vt:variant>
        <vt:i4>5</vt:i4>
      </vt:variant>
      <vt:variant>
        <vt:lpwstr>http://nl.wikipedia.org/wiki/Modulair_rekenen</vt:lpwstr>
      </vt:variant>
      <vt:variant>
        <vt:lpwstr/>
      </vt:variant>
      <vt:variant>
        <vt:i4>6488116</vt:i4>
      </vt:variant>
      <vt:variant>
        <vt:i4>129</vt:i4>
      </vt:variant>
      <vt:variant>
        <vt:i4>0</vt:i4>
      </vt:variant>
      <vt:variant>
        <vt:i4>5</vt:i4>
      </vt:variant>
      <vt:variant>
        <vt:lpwstr>http://nl.wikipedia.org/wiki/Streepjescode</vt:lpwstr>
      </vt:variant>
      <vt:variant>
        <vt:lpwstr/>
      </vt:variant>
      <vt:variant>
        <vt:i4>2687090</vt:i4>
      </vt:variant>
      <vt:variant>
        <vt:i4>126</vt:i4>
      </vt:variant>
      <vt:variant>
        <vt:i4>0</vt:i4>
      </vt:variant>
      <vt:variant>
        <vt:i4>5</vt:i4>
      </vt:variant>
      <vt:variant>
        <vt:lpwstr>http://www.evrsoft.com/</vt:lpwstr>
      </vt:variant>
      <vt:variant>
        <vt:lpwstr/>
      </vt:variant>
      <vt:variant>
        <vt:i4>4063335</vt:i4>
      </vt:variant>
      <vt:variant>
        <vt:i4>123</vt:i4>
      </vt:variant>
      <vt:variant>
        <vt:i4>0</vt:i4>
      </vt:variant>
      <vt:variant>
        <vt:i4>5</vt:i4>
      </vt:variant>
      <vt:variant>
        <vt:lpwstr>http://www.nvu.com/</vt:lpwstr>
      </vt:variant>
      <vt:variant>
        <vt:lpwstr/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_Toc320627327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_Toc320627326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_Toc320627325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_Toc320627324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_Toc320627323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_Toc320627322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_Toc320627321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_Toc320627320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_Toc320627319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_Toc320627318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_Toc320627317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_Toc320627316</vt:lpwstr>
      </vt:variant>
      <vt:variant>
        <vt:i4>1376306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_Toc320627315</vt:lpwstr>
      </vt:variant>
      <vt:variant>
        <vt:i4>1376306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_Toc320627314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_Toc320627313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_Toc320627312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_Toc320627311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_Toc320627310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_Toc320627309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_Toc320627308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&amp;CSS, takenboek</dc:title>
  <dc:subject>javascript, dom</dc:subject>
  <dc:creator>Jan Vandorpe;Adinda Mattens;Ilse Palmaers</dc:creator>
  <cp:keywords>html;css</cp:keywords>
  <cp:lastModifiedBy>jan vandorpe</cp:lastModifiedBy>
  <cp:revision>17</cp:revision>
  <cp:lastPrinted>2016-08-22T09:36:00Z</cp:lastPrinted>
  <dcterms:created xsi:type="dcterms:W3CDTF">2016-08-22T08:42:00Z</dcterms:created>
  <dcterms:modified xsi:type="dcterms:W3CDTF">2016-11-24T10:28:00Z</dcterms:modified>
  <cp:category>programming</cp:category>
</cp:coreProperties>
</file>